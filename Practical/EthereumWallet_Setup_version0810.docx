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96670098"/>
        <w:docPartObj>
          <w:docPartGallery w:val="Cover Pages"/>
          <w:docPartUnique/>
        </w:docPartObj>
      </w:sdtPr>
      <w:sdtEndPr/>
      <w:sdtContent>
        <w:p w14:paraId="55C1B04D" w14:textId="77777777" w:rsidR="00696F2A" w:rsidRDefault="00447A03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60A1BA9" wp14:editId="1340A471">
                    <wp:simplePos x="0" y="0"/>
                    <wp:positionH relativeFrom="column">
                      <wp:align>center</wp:align>
                    </wp:positionH>
                    <wp:positionV relativeFrom="margin">
                      <wp:align>center</wp:align>
                    </wp:positionV>
                    <wp:extent cx="6537960" cy="9144000"/>
                    <wp:effectExtent l="0" t="0" r="0" b="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37960" cy="9144000"/>
                              <a:chOff x="0" y="0"/>
                              <a:chExt cx="6537960" cy="9144000"/>
                            </a:xfrm>
                          </wpg:grpSpPr>
                          <wps:wsp>
                            <wps:cNvPr id="388" name="Rectangle 388"/>
                            <wps:cNvSpPr/>
                            <wps:spPr>
                              <a:xfrm>
                                <a:off x="0" y="0"/>
                                <a:ext cx="653796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3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" name="Text Box 1"/>
                            <wps:cNvSpPr txBox="1"/>
                            <wps:spPr>
                              <a:xfrm>
                                <a:off x="323850" y="4057650"/>
                                <a:ext cx="5912069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D7E07" w14:textId="77777777" w:rsidR="00696F2A" w:rsidRPr="00C0084A" w:rsidRDefault="0008262F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proofErr w:type="spellStart"/>
                                  <w:r w:rsidRPr="00C0084A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Ethereum</w:t>
                                  </w:r>
                                  <w:proofErr w:type="spellEnd"/>
                                  <w:r w:rsidRPr="00C0084A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Wallet</w:t>
                                  </w:r>
                                </w:p>
                                <w:p w14:paraId="0318CFAD" w14:textId="77777777" w:rsidR="00696F2A" w:rsidRPr="00C0084A" w:rsidRDefault="00696F2A">
                                  <w:pPr>
                                    <w:rPr>
                                      <w:rFonts w:ascii="Segoe UI Light" w:hAnsi="Segoe UI Light" w:cs="Segoe UI Light"/>
                                      <w:b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Text Box 2"/>
                            <wps:cNvSpPr txBox="1"/>
                            <wps:spPr>
                              <a:xfrm>
                                <a:off x="371475" y="5143499"/>
                                <a:ext cx="5911850" cy="6463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231252" w14:textId="77777777" w:rsidR="00696F2A" w:rsidRPr="0008262F" w:rsidRDefault="0008262F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08262F">
                                    <w:rPr>
                                      <w:rFonts w:ascii="Segoe UI Semibold" w:hAnsi="Segoe UI Semibold" w:cs="Segoe UI Light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Install &amp; Setup Tutorial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Text Box 10"/>
                            <wps:cNvSpPr txBox="1"/>
                            <wps:spPr>
                              <a:xfrm>
                                <a:off x="342900" y="7692412"/>
                                <a:ext cx="1962150" cy="3752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84AD93" w14:textId="1B4B6A5A" w:rsidR="00C0084A" w:rsidRPr="00C0084A" w:rsidRDefault="00C0084A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 w:rsidRPr="00C0084A">
                                    <w:rPr>
                                      <w:rFonts w:ascii="Segoe UI Semibold" w:hAnsi="Segoe UI Semibold" w:cs="Segoe UI Light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Wenyan</w:t>
                                  </w:r>
                                  <w:proofErr w:type="spellEnd"/>
                                  <w:r w:rsidRPr="00C0084A">
                                    <w:rPr>
                                      <w:rFonts w:ascii="Segoe UI Semibold" w:hAnsi="Segoe UI Semibold" w:cs="Segoe UI Light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Qin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Text Box 11"/>
                            <wps:cNvSpPr txBox="1"/>
                            <wps:spPr>
                              <a:xfrm>
                                <a:off x="361950" y="8197237"/>
                                <a:ext cx="1962150" cy="3752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FD0986" w14:textId="75DEF170" w:rsidR="00C0084A" w:rsidRPr="00C0084A" w:rsidRDefault="00C0084A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Segoe UI Semibold" w:hAnsi="Segoe UI Semibold" w:cs="Segoe UI Light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2017-05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110000</wp14:pctHeight>
                    </wp14:sizeRelV>
                  </wp:anchor>
                </w:drawing>
              </mc:Choice>
              <mc:Fallback>
                <w:pict>
                  <v:group w14:anchorId="560A1BA9" id="Group 3" o:spid="_x0000_s1026" style="position:absolute;margin-left:0;margin-top:0;width:514.8pt;height:10in;z-index:251662336;mso-width-percent:1100;mso-height-percent:1100;mso-position-horizontal:center;mso-position-vertical:center;mso-position-vertical-relative:margin;mso-width-percent:1100;mso-height-percent:1100;mso-width-relative:margin;mso-height-relative:margin" coordsize="65379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">
                    <v:rect id="Rectangle 388" o:spid="_x0000_s1027" style="position:absolute;width:65379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Y1gcEA&#10;AADcAAAADwAAAGRycy9kb3ducmV2LnhtbERPy4rCMBTdC/MP4Q6403QUpVajiOAoDCI+PuDaXNsw&#10;zU1pMrX+vVkMuDyc92LV2Uq01HjjWMHXMAFBnDttuFBwvWwHKQgfkDVWjknBkzyslh+9BWbaPfhE&#10;7TkUIoawz1BBGUKdSenzkiz6oauJI3d3jcUQYVNI3eAjhttKjpJkKi0ajg0l1rQpKf89/1kF+5tZ&#10;mx3Ovou2ds4fR7Pp5OegVP+zW89BBOrCW/zv3msF4zSujWfi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WNYHBAAAA3AAAAA8AAAAAAAAAAAAAAAAAmAIAAGRycy9kb3du&#10;cmV2LnhtbFBLBQYAAAAABAAEAPUAAACGAwAAAAA=&#10;" fillcolor="#4472c4 [3208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8" type="#_x0000_t202" style="position:absolute;left:3238;top:40576;width:59121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  <v:textbox>
                        <w:txbxContent>
                          <w:p w14:paraId="653D7E07" w14:textId="77777777" w:rsidR="00696F2A" w:rsidRPr="00C0084A" w:rsidRDefault="0008262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C0084A">
                              <w:rPr>
                                <w:rFonts w:asciiTheme="majorHAnsi" w:eastAsiaTheme="majorEastAsia" w:hAnsiTheme="majorHAnsi" w:cstheme="majorBidi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>Ethereum Wallet</w:t>
                            </w:r>
                          </w:p>
                          <w:p w14:paraId="0318CFAD" w14:textId="77777777" w:rsidR="00696F2A" w:rsidRPr="00C0084A" w:rsidRDefault="00696F2A">
                            <w:pPr>
                              <w:rPr>
                                <w:rFonts w:ascii="Segoe UI Light" w:hAnsi="Segoe UI Light" w:cs="Segoe UI Light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Text Box 2" o:spid="_x0000_s1029" type="#_x0000_t202" style="position:absolute;left:3714;top:51434;width:59119;height:6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    <v:textbox>
                        <w:txbxContent>
                          <w:p w14:paraId="66231252" w14:textId="77777777" w:rsidR="00696F2A" w:rsidRPr="0008262F" w:rsidRDefault="0008262F">
                            <w:p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08262F">
                              <w:rPr>
                                <w:rFonts w:ascii="Segoe UI Semibold" w:hAnsi="Segoe UI Semibold" w:cs="Segoe UI Light"/>
                                <w:color w:val="FFFFFF" w:themeColor="background1"/>
                                <w:sz w:val="48"/>
                                <w:szCs w:val="48"/>
                              </w:rPr>
                              <w:t>Install &amp; Setup Tutorial</w:t>
                            </w:r>
                          </w:p>
                        </w:txbxContent>
                      </v:textbox>
                    </v:shape>
                    <v:shape id="Text Box 10" o:spid="_x0000_s1030" type="#_x0000_t202" style="position:absolute;left:3429;top:76924;width:19621;height:3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  <v:textbox>
                        <w:txbxContent>
                          <w:p w14:paraId="2A84AD93" w14:textId="1B4B6A5A" w:rsidR="00C0084A" w:rsidRPr="00C0084A" w:rsidRDefault="00C0084A">
                            <w:p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C0084A">
                              <w:rPr>
                                <w:rFonts w:ascii="Segoe UI Semibold" w:hAnsi="Segoe UI Semibold" w:cs="Segoe UI Light"/>
                                <w:color w:val="FFFFFF" w:themeColor="background1"/>
                                <w:sz w:val="36"/>
                                <w:szCs w:val="36"/>
                              </w:rPr>
                              <w:t>Wenyan Qin</w:t>
                            </w:r>
                          </w:p>
                        </w:txbxContent>
                      </v:textbox>
                    </v:shape>
                    <v:shape id="Text Box 11" o:spid="_x0000_s1031" type="#_x0000_t202" style="position:absolute;left:3619;top:81972;width:19622;height:3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    <v:textbox>
                        <w:txbxContent>
                          <w:p w14:paraId="57FD0986" w14:textId="75DEF170" w:rsidR="00C0084A" w:rsidRPr="00C0084A" w:rsidRDefault="00C0084A">
                            <w:p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UI Semibold" w:hAnsi="Segoe UI Semibold" w:cs="Segoe UI Light"/>
                                <w:color w:val="FFFFFF" w:themeColor="background1"/>
                                <w:sz w:val="36"/>
                                <w:szCs w:val="36"/>
                              </w:rPr>
                              <w:t>2017-05</w:t>
                            </w:r>
                          </w:p>
                        </w:txbxContent>
                      </v:textbox>
                    </v:shape>
                    <w10:wrap anchory="margin"/>
                  </v:group>
                </w:pict>
              </mc:Fallback>
            </mc:AlternateContent>
          </w:r>
        </w:p>
        <w:p w14:paraId="029568B9" w14:textId="77777777" w:rsidR="00696F2A" w:rsidRDefault="00696F2A"/>
        <w:p w14:paraId="38DF2027" w14:textId="77777777" w:rsidR="00696F2A" w:rsidRDefault="00696F2A"/>
        <w:p w14:paraId="62E152AF" w14:textId="77777777" w:rsidR="00696F2A" w:rsidRDefault="00696F2A"/>
        <w:p w14:paraId="792DDE3C" w14:textId="63AF1326" w:rsidR="00696F2A" w:rsidRDefault="00447A03">
          <w:pPr>
            <w:spacing w:after="70"/>
          </w:pPr>
          <w:r>
            <w:br w:type="page"/>
          </w:r>
        </w:p>
      </w:sdtContent>
    </w:sdt>
    <w:p w14:paraId="6FB39BC1" w14:textId="6EC591E4" w:rsidR="00696F2A" w:rsidRDefault="00E3629C">
      <w:pPr>
        <w:pStyle w:val="Heading1"/>
        <w:numPr>
          <w:ilvl w:val="0"/>
          <w:numId w:val="2"/>
        </w:numPr>
        <w:ind w:left="630"/>
      </w:pPr>
      <w:proofErr w:type="spellStart"/>
      <w:r>
        <w:lastRenderedPageBreak/>
        <w:t>Ethereum</w:t>
      </w:r>
      <w:proofErr w:type="spellEnd"/>
      <w:r>
        <w:t xml:space="preserve"> Wallet – </w:t>
      </w:r>
      <w:r w:rsidR="00322E1C">
        <w:t>Installation</w:t>
      </w:r>
    </w:p>
    <w:p w14:paraId="586B33F9" w14:textId="488F5142" w:rsidR="00696F2A" w:rsidRDefault="00DA5C49">
      <w:pPr>
        <w:pStyle w:val="Instructions"/>
        <w:ind w:left="720"/>
        <w:rPr>
          <w:rStyle w:val="Hyperlink"/>
        </w:rPr>
      </w:pPr>
      <w:bookmarkStart w:id="0" w:name="_Live_layout_and"/>
      <w:bookmarkEnd w:id="0"/>
      <w:r>
        <w:t xml:space="preserve">The </w:t>
      </w:r>
      <w:proofErr w:type="spellStart"/>
      <w:r w:rsidRPr="00DA5C49">
        <w:rPr>
          <w:b/>
          <w:bCs/>
        </w:rPr>
        <w:t>Ethereum</w:t>
      </w:r>
      <w:proofErr w:type="spellEnd"/>
      <w:r w:rsidRPr="00DA5C49">
        <w:rPr>
          <w:b/>
          <w:bCs/>
        </w:rPr>
        <w:t xml:space="preserve"> </w:t>
      </w:r>
      <w:proofErr w:type="gramStart"/>
      <w:r w:rsidRPr="00DA5C49">
        <w:rPr>
          <w:b/>
          <w:bCs/>
        </w:rPr>
        <w:t>Wallet  </w:t>
      </w:r>
      <w:r w:rsidRPr="00DA5C49">
        <w:t>is</w:t>
      </w:r>
      <w:proofErr w:type="gramEnd"/>
      <w:r w:rsidRPr="00DA5C49">
        <w:t xml:space="preserve"> a gateway to decentralized applications on the </w:t>
      </w:r>
      <w:proofErr w:type="spellStart"/>
      <w:r w:rsidRPr="00DA5C49">
        <w:t>Ethereum</w:t>
      </w:r>
      <w:proofErr w:type="spellEnd"/>
      <w:r w:rsidRPr="00DA5C49">
        <w:t xml:space="preserve"> </w:t>
      </w:r>
      <w:proofErr w:type="spellStart"/>
      <w:r w:rsidRPr="00DA5C49">
        <w:t>blockchain</w:t>
      </w:r>
      <w:proofErr w:type="spellEnd"/>
      <w:r w:rsidRPr="00DA5C49">
        <w:t xml:space="preserve">. It allows you to hold and secure ether and other crypto-assets built on </w:t>
      </w:r>
      <w:proofErr w:type="spellStart"/>
      <w:r w:rsidRPr="00DA5C49">
        <w:t>Ethereum</w:t>
      </w:r>
      <w:proofErr w:type="spellEnd"/>
      <w:r w:rsidRPr="00DA5C49">
        <w:t>, as well as write, deploy and use smart contracts.</w:t>
      </w:r>
      <w:r w:rsidR="00447A03">
        <w:t xml:space="preserve"> </w:t>
      </w:r>
      <w:bookmarkStart w:id="1" w:name="_Simple_Markup"/>
      <w:bookmarkEnd w:id="1"/>
      <w:r w:rsidR="0080039A">
        <w:fldChar w:fldCharType="begin"/>
      </w:r>
      <w:r w:rsidR="0080039A">
        <w:instrText xml:space="preserve"> HYPERLINK "https://github.com/ethereum/mist/releases" </w:instrText>
      </w:r>
      <w:r w:rsidR="0080039A">
        <w:fldChar w:fldCharType="separate"/>
      </w:r>
      <w:r w:rsidR="0080039A" w:rsidRPr="0080039A">
        <w:rPr>
          <w:rStyle w:val="Hyperlink"/>
        </w:rPr>
        <w:t xml:space="preserve">Download the latest </w:t>
      </w:r>
      <w:proofErr w:type="spellStart"/>
      <w:r w:rsidR="0080039A" w:rsidRPr="0080039A">
        <w:rPr>
          <w:rStyle w:val="Hyperlink"/>
        </w:rPr>
        <w:t>Ethereum</w:t>
      </w:r>
      <w:proofErr w:type="spellEnd"/>
      <w:r w:rsidR="0080039A" w:rsidRPr="0080039A">
        <w:rPr>
          <w:rStyle w:val="Hyperlink"/>
        </w:rPr>
        <w:t xml:space="preserve"> Wallet from the official website.</w:t>
      </w:r>
      <w:r w:rsidR="0080039A">
        <w:fldChar w:fldCharType="end"/>
      </w:r>
      <w:r w:rsidR="0080039A">
        <w:t xml:space="preserve"> (</w:t>
      </w:r>
      <w:r w:rsidR="0080039A" w:rsidRPr="0080039A">
        <w:t>https://github.com/ethereum/mist/releases</w:t>
      </w:r>
      <w:r w:rsidR="0080039A">
        <w:t>)</w:t>
      </w:r>
    </w:p>
    <w:p w14:paraId="23B5B0D9" w14:textId="2FF9293C" w:rsidR="00696F2A" w:rsidRDefault="0080039A" w:rsidP="0080039A">
      <w:pPr>
        <w:pStyle w:val="Instructions"/>
        <w:ind w:left="720"/>
      </w:pPr>
      <w:r>
        <w:rPr>
          <w:noProof/>
          <w:lang w:eastAsia="zh-CN"/>
        </w:rPr>
        <w:drawing>
          <wp:inline distT="0" distB="0" distL="0" distR="0" wp14:anchorId="04AFA0EB" wp14:editId="60BCFABC">
            <wp:extent cx="38100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F44F" w14:textId="04EE4D9C" w:rsidR="0080039A" w:rsidRDefault="0080039A" w:rsidP="0080039A">
      <w:pPr>
        <w:pStyle w:val="Instructions"/>
        <w:ind w:left="720"/>
      </w:pPr>
      <w:r>
        <w:t>After download the latest Wallet Installer, click to start the installation …</w:t>
      </w:r>
    </w:p>
    <w:p w14:paraId="130857C3" w14:textId="25C998ED" w:rsidR="0080039A" w:rsidRDefault="0080039A" w:rsidP="0080039A">
      <w:pPr>
        <w:pStyle w:val="Instructions"/>
        <w:ind w:left="720"/>
      </w:pPr>
      <w:r>
        <w:rPr>
          <w:noProof/>
          <w:lang w:eastAsia="zh-CN"/>
        </w:rPr>
        <w:drawing>
          <wp:inline distT="0" distB="0" distL="0" distR="0" wp14:anchorId="41FC933D" wp14:editId="4DB90A86">
            <wp:extent cx="3829050" cy="2611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187" t="37368" r="2884" b="14298"/>
                    <a:stretch/>
                  </pic:blipFill>
                  <pic:spPr bwMode="auto">
                    <a:xfrm>
                      <a:off x="0" y="0"/>
                      <a:ext cx="3837077" cy="261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E4310" w14:textId="77777777" w:rsidR="00696F2A" w:rsidRDefault="00696F2A">
      <w:pPr>
        <w:pStyle w:val="Instructions"/>
        <w:ind w:left="720"/>
      </w:pPr>
    </w:p>
    <w:p w14:paraId="316F6234" w14:textId="72383BF3" w:rsidR="00696F2A" w:rsidRDefault="0054441F">
      <w:pPr>
        <w:pStyle w:val="Instructions"/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58FD2A23" wp14:editId="0346723C">
            <wp:extent cx="4019550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D6">
        <w:br/>
      </w:r>
    </w:p>
    <w:p w14:paraId="7260DAFA" w14:textId="709A20D1" w:rsidR="00993AD6" w:rsidRDefault="00993AD6">
      <w:pPr>
        <w:pStyle w:val="Instructions"/>
        <w:ind w:left="720"/>
      </w:pPr>
      <w:r>
        <w:t>Accept Default Wallet location unless you want to have your customized destination</w:t>
      </w:r>
    </w:p>
    <w:p w14:paraId="4DC931D1" w14:textId="5709B1CF" w:rsidR="0054441F" w:rsidRDefault="0054441F">
      <w:pPr>
        <w:pStyle w:val="Instructions"/>
        <w:ind w:left="720"/>
      </w:pPr>
      <w:r>
        <w:rPr>
          <w:noProof/>
          <w:lang w:eastAsia="zh-CN"/>
        </w:rPr>
        <w:drawing>
          <wp:inline distT="0" distB="0" distL="0" distR="0" wp14:anchorId="29F7363B" wp14:editId="0BE83BB8">
            <wp:extent cx="401955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D3F4" w14:textId="237F111B" w:rsidR="00C90EA7" w:rsidRDefault="00993AD6" w:rsidP="00C90EA7">
      <w:pPr>
        <w:pStyle w:val="Instructions"/>
        <w:ind w:left="720"/>
      </w:pPr>
      <w:r>
        <w:t xml:space="preserve">Accept Default Wallet location unless you want to have your customized destination of </w:t>
      </w:r>
      <w:proofErr w:type="spellStart"/>
      <w:r>
        <w:t>Ethereum</w:t>
      </w:r>
      <w:proofErr w:type="spellEnd"/>
      <w:r>
        <w:t xml:space="preserve"> </w:t>
      </w:r>
      <w:proofErr w:type="spellStart"/>
      <w:r w:rsidR="00780D66">
        <w:t>blockchain</w:t>
      </w:r>
      <w:proofErr w:type="spellEnd"/>
      <w:r>
        <w:t xml:space="preserve"> data</w:t>
      </w:r>
      <w:r w:rsidR="00780D66">
        <w:t>, like account keys, ether data etc.</w:t>
      </w:r>
    </w:p>
    <w:p w14:paraId="6747C3DA" w14:textId="45C2F2A9" w:rsidR="0054441F" w:rsidRDefault="0054441F">
      <w:pPr>
        <w:pStyle w:val="Instructions"/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62E41DC0" wp14:editId="64563F37">
            <wp:extent cx="4019550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1378" w14:textId="72C7E410" w:rsidR="0054441F" w:rsidRDefault="0054441F">
      <w:pPr>
        <w:pStyle w:val="Instructions"/>
        <w:ind w:left="720"/>
      </w:pPr>
      <w:r>
        <w:rPr>
          <w:noProof/>
          <w:lang w:eastAsia="zh-CN"/>
        </w:rPr>
        <w:drawing>
          <wp:inline distT="0" distB="0" distL="0" distR="0" wp14:anchorId="79852AF3" wp14:editId="04CDB746">
            <wp:extent cx="4019550" cy="2762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A9CE" w14:textId="6D9548D2" w:rsidR="0054441F" w:rsidRDefault="0054441F">
      <w:pPr>
        <w:pStyle w:val="Instructions"/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13177F00" wp14:editId="076FED42">
            <wp:extent cx="4019550" cy="2762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B0AD" w14:textId="7F32DB5C" w:rsidR="0054441F" w:rsidRDefault="0054441F">
      <w:pPr>
        <w:pStyle w:val="Instructions"/>
        <w:ind w:left="720"/>
      </w:pPr>
      <w:r>
        <w:t>There will be a “</w:t>
      </w:r>
      <w:proofErr w:type="spellStart"/>
      <w:r>
        <w:t>Ethereum</w:t>
      </w:r>
      <w:proofErr w:type="spellEnd"/>
      <w:r>
        <w:t xml:space="preserve"> Wallet” icon created on the desktop, double click to start setup </w:t>
      </w:r>
      <w:proofErr w:type="spellStart"/>
      <w:r>
        <w:t>Ethereum</w:t>
      </w:r>
      <w:proofErr w:type="spellEnd"/>
      <w:r>
        <w:t xml:space="preserve"> wallet.</w:t>
      </w:r>
    </w:p>
    <w:p w14:paraId="29BA9588" w14:textId="77777777" w:rsidR="00696F2A" w:rsidRDefault="00696F2A">
      <w:pPr>
        <w:pStyle w:val="Instructions"/>
        <w:ind w:left="720"/>
      </w:pPr>
    </w:p>
    <w:p w14:paraId="7C4CB4E5" w14:textId="7B57E63F" w:rsidR="00C10719" w:rsidRDefault="00C10719" w:rsidP="00C10719">
      <w:pPr>
        <w:pStyle w:val="Heading1"/>
        <w:numPr>
          <w:ilvl w:val="0"/>
          <w:numId w:val="2"/>
        </w:numPr>
        <w:ind w:left="630"/>
      </w:pPr>
      <w:proofErr w:type="spellStart"/>
      <w:r>
        <w:t>Ethereum</w:t>
      </w:r>
      <w:proofErr w:type="spellEnd"/>
      <w:r>
        <w:t xml:space="preserve"> Toolset </w:t>
      </w:r>
      <w:r w:rsidR="009B55F1">
        <w:t>Installation</w:t>
      </w:r>
    </w:p>
    <w:p w14:paraId="5C72D317" w14:textId="5290E139" w:rsidR="00752263" w:rsidRDefault="00752263" w:rsidP="00752263">
      <w:pPr>
        <w:pStyle w:val="ListParagraph"/>
        <w:ind w:firstLine="0"/>
      </w:pPr>
      <w:r>
        <w:t xml:space="preserve">Download the </w:t>
      </w:r>
      <w:proofErr w:type="spellStart"/>
      <w:r>
        <w:t>Ethereum</w:t>
      </w:r>
      <w:proofErr w:type="spellEnd"/>
      <w:r>
        <w:t xml:space="preserve"> toolset in the same location and unzip to a $PATH location</w:t>
      </w:r>
      <w:r w:rsidR="00983F34">
        <w:t>, such as: C:\Program Files\</w:t>
      </w:r>
      <w:proofErr w:type="spellStart"/>
      <w:r w:rsidR="00983F34">
        <w:t>Geth</w:t>
      </w:r>
      <w:proofErr w:type="spellEnd"/>
    </w:p>
    <w:p w14:paraId="35FF826A" w14:textId="77777777" w:rsidR="00752263" w:rsidRDefault="00752263" w:rsidP="00752263">
      <w:pPr>
        <w:pStyle w:val="ListParagraph"/>
        <w:ind w:firstLine="0"/>
      </w:pPr>
    </w:p>
    <w:p w14:paraId="15F3A3C9" w14:textId="7737F8ED" w:rsidR="00752263" w:rsidRDefault="00752263" w:rsidP="00752263">
      <w:pPr>
        <w:pStyle w:val="ListParagraph"/>
        <w:ind w:firstLine="0"/>
      </w:pPr>
      <w:r>
        <w:rPr>
          <w:noProof/>
          <w:lang w:eastAsia="zh-CN"/>
        </w:rPr>
        <w:drawing>
          <wp:inline distT="0" distB="0" distL="0" distR="0" wp14:anchorId="3955903D" wp14:editId="1D421C62">
            <wp:extent cx="2971800" cy="2695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616" t="34157" r="15385" b="6901"/>
                    <a:stretch/>
                  </pic:blipFill>
                  <pic:spPr bwMode="auto">
                    <a:xfrm>
                      <a:off x="0" y="0"/>
                      <a:ext cx="29718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421F" w14:textId="77777777" w:rsidR="00983F34" w:rsidRDefault="00983F34" w:rsidP="00752263">
      <w:pPr>
        <w:pStyle w:val="ListParagraph"/>
        <w:ind w:firstLine="0"/>
      </w:pPr>
    </w:p>
    <w:p w14:paraId="691EE850" w14:textId="77777777" w:rsidR="00983F34" w:rsidRDefault="00983F34" w:rsidP="00752263">
      <w:pPr>
        <w:pStyle w:val="ListParagraph"/>
        <w:ind w:firstLine="0"/>
      </w:pPr>
    </w:p>
    <w:p w14:paraId="696F2BCB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lastRenderedPageBreak/>
        <w:t>C:\Program Files\</w:t>
      </w:r>
      <w:proofErr w:type="spellStart"/>
      <w:r w:rsidRPr="00983F34">
        <w:rPr>
          <w:color w:val="002060"/>
          <w:sz w:val="20"/>
          <w:szCs w:val="20"/>
        </w:rPr>
        <w:t>Geth</w:t>
      </w:r>
      <w:proofErr w:type="spellEnd"/>
      <w:r w:rsidRPr="00983F34">
        <w:rPr>
          <w:color w:val="002060"/>
          <w:sz w:val="20"/>
          <w:szCs w:val="20"/>
        </w:rPr>
        <w:t>&gt;</w:t>
      </w:r>
      <w:proofErr w:type="spellStart"/>
      <w:r w:rsidRPr="00983F34">
        <w:rPr>
          <w:color w:val="002060"/>
          <w:sz w:val="20"/>
          <w:szCs w:val="20"/>
        </w:rPr>
        <w:t>ls</w:t>
      </w:r>
      <w:proofErr w:type="spellEnd"/>
      <w:r w:rsidRPr="00983F34">
        <w:rPr>
          <w:color w:val="002060"/>
          <w:sz w:val="20"/>
          <w:szCs w:val="20"/>
        </w:rPr>
        <w:t xml:space="preserve"> -</w:t>
      </w:r>
      <w:proofErr w:type="spellStart"/>
      <w:r w:rsidRPr="00983F34">
        <w:rPr>
          <w:color w:val="002060"/>
          <w:sz w:val="20"/>
          <w:szCs w:val="20"/>
        </w:rPr>
        <w:t>lart</w:t>
      </w:r>
      <w:proofErr w:type="spellEnd"/>
    </w:p>
    <w:p w14:paraId="68EFFD89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total 95710</w:t>
      </w:r>
    </w:p>
    <w:p w14:paraId="59DE5519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</w:t>
      </w:r>
      <w:proofErr w:type="spellEnd"/>
      <w:r w:rsidRPr="00983F34">
        <w:rPr>
          <w:color w:val="002060"/>
          <w:sz w:val="20"/>
          <w:szCs w:val="20"/>
        </w:rPr>
        <w:t>-r--r</w:t>
      </w:r>
      <w:proofErr w:type="gramStart"/>
      <w:r w:rsidRPr="00983F34">
        <w:rPr>
          <w:color w:val="002060"/>
          <w:sz w:val="20"/>
          <w:szCs w:val="20"/>
        </w:rPr>
        <w:t>--  1</w:t>
      </w:r>
      <w:proofErr w:type="gramEnd"/>
      <w:r w:rsidRPr="00983F34">
        <w:rPr>
          <w:color w:val="002060"/>
          <w:sz w:val="20"/>
          <w:szCs w:val="20"/>
        </w:rPr>
        <w:t xml:space="preserve"> Dou Administrators    32397 May  4 11:50 COPYING</w:t>
      </w:r>
    </w:p>
    <w:p w14:paraId="4173823D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 6789948 May  4 11:51 abigen.exe</w:t>
      </w:r>
    </w:p>
    <w:p w14:paraId="0758360E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13339284 May  4 11:51 bootnode.exe</w:t>
      </w:r>
    </w:p>
    <w:p w14:paraId="5E1E6D08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13021071 May  4 11:51 evm.exe</w:t>
      </w:r>
    </w:p>
    <w:p w14:paraId="5049C3B7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 2830336 May  4 11:51 rlpdump.exe</w:t>
      </w:r>
    </w:p>
    <w:p w14:paraId="38E62E54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10046669 May  4 11:51 puppeth.exe</w:t>
      </w:r>
    </w:p>
    <w:p w14:paraId="718C271A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20923699 May  4 11:51 </w:t>
      </w:r>
      <w:r w:rsidRPr="00983F34">
        <w:rPr>
          <w:b/>
          <w:color w:val="002060"/>
          <w:sz w:val="20"/>
          <w:szCs w:val="20"/>
        </w:rPr>
        <w:t>geth.exe</w:t>
      </w:r>
    </w:p>
    <w:p w14:paraId="28C50170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14038601 May  4 11:51 wnode.exe</w:t>
      </w:r>
    </w:p>
    <w:p w14:paraId="28D4FC3B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1</w:t>
      </w:r>
      <w:proofErr w:type="gramEnd"/>
      <w:r w:rsidRPr="00983F34">
        <w:rPr>
          <w:color w:val="002060"/>
          <w:sz w:val="20"/>
          <w:szCs w:val="20"/>
        </w:rPr>
        <w:t xml:space="preserve"> Dou Administrators 16948817 May  4 11:51 swarm.exe</w:t>
      </w:r>
    </w:p>
    <w:p w14:paraId="0DDD3569" w14:textId="77777777" w:rsidR="00983F34" w:rsidRPr="00983F34" w:rsidRDefault="00983F34" w:rsidP="00983F34">
      <w:pPr>
        <w:pStyle w:val="ListParagraph"/>
        <w:ind w:left="1008"/>
        <w:rPr>
          <w:color w:val="002060"/>
          <w:sz w:val="20"/>
          <w:szCs w:val="20"/>
        </w:rPr>
      </w:pPr>
      <w:proofErr w:type="spellStart"/>
      <w:r w:rsidRPr="00983F34">
        <w:rPr>
          <w:color w:val="002060"/>
          <w:sz w:val="20"/>
          <w:szCs w:val="20"/>
        </w:rPr>
        <w:t>dr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 xml:space="preserve">-x 72 Dou Administrators    28672 </w:t>
      </w:r>
      <w:proofErr w:type="gramStart"/>
      <w:r w:rsidRPr="00983F34">
        <w:rPr>
          <w:color w:val="002060"/>
          <w:sz w:val="20"/>
          <w:szCs w:val="20"/>
        </w:rPr>
        <w:t>May  9</w:t>
      </w:r>
      <w:proofErr w:type="gramEnd"/>
      <w:r w:rsidRPr="00983F34">
        <w:rPr>
          <w:color w:val="002060"/>
          <w:sz w:val="20"/>
          <w:szCs w:val="20"/>
        </w:rPr>
        <w:t xml:space="preserve"> 14:38 ..</w:t>
      </w:r>
    </w:p>
    <w:p w14:paraId="43EC8EC1" w14:textId="7A56A5AD" w:rsidR="00983F34" w:rsidRDefault="00983F34" w:rsidP="00983F34">
      <w:pPr>
        <w:pStyle w:val="ListParagraph"/>
        <w:ind w:left="1008" w:firstLine="0"/>
        <w:rPr>
          <w:color w:val="002060"/>
          <w:sz w:val="20"/>
          <w:szCs w:val="20"/>
        </w:rPr>
      </w:pPr>
      <w:proofErr w:type="spellStart"/>
      <w:r w:rsidRPr="00983F34">
        <w:rPr>
          <w:color w:val="002060"/>
          <w:sz w:val="20"/>
          <w:szCs w:val="20"/>
        </w:rPr>
        <w:t>drwxr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spellStart"/>
      <w:r w:rsidRPr="00983F34">
        <w:rPr>
          <w:color w:val="002060"/>
          <w:sz w:val="20"/>
          <w:szCs w:val="20"/>
        </w:rPr>
        <w:t>xr</w:t>
      </w:r>
      <w:proofErr w:type="spellEnd"/>
      <w:r w:rsidRPr="00983F34">
        <w:rPr>
          <w:color w:val="002060"/>
          <w:sz w:val="20"/>
          <w:szCs w:val="20"/>
        </w:rPr>
        <w:t>-</w:t>
      </w:r>
      <w:proofErr w:type="gramStart"/>
      <w:r w:rsidRPr="00983F34">
        <w:rPr>
          <w:color w:val="002060"/>
          <w:sz w:val="20"/>
          <w:szCs w:val="20"/>
        </w:rPr>
        <w:t>x  2</w:t>
      </w:r>
      <w:proofErr w:type="gramEnd"/>
      <w:r w:rsidRPr="00983F34">
        <w:rPr>
          <w:color w:val="002060"/>
          <w:sz w:val="20"/>
          <w:szCs w:val="20"/>
        </w:rPr>
        <w:t xml:space="preserve"> Dou Administrators     4096 May  9 15:11 .</w:t>
      </w:r>
    </w:p>
    <w:p w14:paraId="54D9BFFE" w14:textId="77777777" w:rsidR="00AD3CFC" w:rsidRDefault="00AD3CFC" w:rsidP="00983F34">
      <w:pPr>
        <w:pStyle w:val="ListParagraph"/>
        <w:ind w:left="1008" w:firstLine="0"/>
        <w:rPr>
          <w:color w:val="002060"/>
          <w:sz w:val="20"/>
          <w:szCs w:val="20"/>
        </w:rPr>
      </w:pPr>
    </w:p>
    <w:p w14:paraId="680437E5" w14:textId="55A37E7D" w:rsidR="00AD3CFC" w:rsidRPr="00AD3CFC" w:rsidRDefault="00AD3CFC" w:rsidP="00AD3CFC">
      <w:pPr>
        <w:pStyle w:val="ListParagraph"/>
        <w:ind w:left="1008"/>
        <w:rPr>
          <w:color w:val="002060"/>
          <w:sz w:val="20"/>
          <w:szCs w:val="20"/>
        </w:rPr>
      </w:pPr>
      <w:r w:rsidRPr="00AD3CFC">
        <w:rPr>
          <w:color w:val="002060"/>
          <w:sz w:val="20"/>
          <w:szCs w:val="20"/>
        </w:rPr>
        <w:t>C:\Users\</w:t>
      </w:r>
      <w:r>
        <w:rPr>
          <w:color w:val="002060"/>
          <w:sz w:val="20"/>
          <w:szCs w:val="20"/>
        </w:rPr>
        <w:t>&lt;user&gt;</w:t>
      </w:r>
      <w:r w:rsidRPr="00AD3CFC">
        <w:rPr>
          <w:color w:val="002060"/>
          <w:sz w:val="20"/>
          <w:szCs w:val="20"/>
        </w:rPr>
        <w:t xml:space="preserve">\AppData\Roaming\Ethereum&gt;where </w:t>
      </w:r>
      <w:proofErr w:type="spellStart"/>
      <w:r w:rsidRPr="00AD3CFC">
        <w:rPr>
          <w:color w:val="002060"/>
          <w:sz w:val="20"/>
          <w:szCs w:val="20"/>
        </w:rPr>
        <w:t>geth</w:t>
      </w:r>
      <w:proofErr w:type="spellEnd"/>
    </w:p>
    <w:p w14:paraId="40A75402" w14:textId="04E13432" w:rsidR="00AD3CFC" w:rsidRPr="00AD3CFC" w:rsidRDefault="00AD3CFC" w:rsidP="00AD3CFC">
      <w:pPr>
        <w:pStyle w:val="ListParagraph"/>
        <w:ind w:left="1008" w:firstLine="0"/>
        <w:rPr>
          <w:b/>
          <w:color w:val="002060"/>
          <w:sz w:val="20"/>
          <w:szCs w:val="20"/>
        </w:rPr>
      </w:pPr>
      <w:r w:rsidRPr="00AD3CFC">
        <w:rPr>
          <w:b/>
          <w:color w:val="002060"/>
          <w:sz w:val="20"/>
          <w:szCs w:val="20"/>
        </w:rPr>
        <w:t>C:\Program Files\</w:t>
      </w:r>
      <w:proofErr w:type="spellStart"/>
      <w:r w:rsidRPr="00AD3CFC">
        <w:rPr>
          <w:b/>
          <w:color w:val="002060"/>
          <w:sz w:val="20"/>
          <w:szCs w:val="20"/>
        </w:rPr>
        <w:t>Geth</w:t>
      </w:r>
      <w:proofErr w:type="spellEnd"/>
      <w:r w:rsidRPr="00AD3CFC">
        <w:rPr>
          <w:b/>
          <w:color w:val="002060"/>
          <w:sz w:val="20"/>
          <w:szCs w:val="20"/>
        </w:rPr>
        <w:t>\geth.exe</w:t>
      </w:r>
    </w:p>
    <w:p w14:paraId="787D5C59" w14:textId="77777777" w:rsidR="00C10719" w:rsidRDefault="00C10719">
      <w:pPr>
        <w:pStyle w:val="Instructions"/>
        <w:ind w:left="720"/>
      </w:pPr>
    </w:p>
    <w:p w14:paraId="760756EC" w14:textId="3E38B987" w:rsidR="00696F2A" w:rsidRDefault="0054441F">
      <w:pPr>
        <w:pStyle w:val="Heading1"/>
        <w:numPr>
          <w:ilvl w:val="0"/>
          <w:numId w:val="2"/>
        </w:numPr>
        <w:ind w:left="630"/>
      </w:pPr>
      <w:proofErr w:type="spellStart"/>
      <w:r>
        <w:t>Ethereum</w:t>
      </w:r>
      <w:proofErr w:type="spellEnd"/>
      <w:r>
        <w:t xml:space="preserve"> Wallet Setup</w:t>
      </w:r>
    </w:p>
    <w:p w14:paraId="69301F2D" w14:textId="4DA8D3DF" w:rsidR="00696F2A" w:rsidRDefault="00171E54">
      <w:pPr>
        <w:ind w:left="720"/>
        <w:rPr>
          <w:rStyle w:val="Hyperlink"/>
        </w:rPr>
      </w:pPr>
      <w:r>
        <w:rPr>
          <w:noProof/>
          <w:lang w:eastAsia="zh-CN"/>
        </w:rPr>
        <w:drawing>
          <wp:inline distT="0" distB="0" distL="0" distR="0" wp14:anchorId="5BA0AB59" wp14:editId="3DDA6311">
            <wp:extent cx="3810000" cy="2190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90B0" w14:textId="7C64E470" w:rsidR="00E62CFB" w:rsidRDefault="00E62CFB">
      <w:pPr>
        <w:ind w:left="720"/>
        <w:rPr>
          <w:rStyle w:val="Hyperlink"/>
        </w:rPr>
      </w:pPr>
    </w:p>
    <w:p w14:paraId="60D4E82D" w14:textId="77777777" w:rsidR="00E62CFB" w:rsidRDefault="00E62CFB">
      <w:pPr>
        <w:ind w:left="720"/>
        <w:rPr>
          <w:rStyle w:val="Hyperlink"/>
        </w:rPr>
      </w:pPr>
      <w:r>
        <w:rPr>
          <w:noProof/>
          <w:lang w:eastAsia="zh-CN"/>
        </w:rPr>
        <w:lastRenderedPageBreak/>
        <w:drawing>
          <wp:inline distT="0" distB="0" distL="0" distR="0" wp14:anchorId="243B7653" wp14:editId="3B02B922">
            <wp:extent cx="4808558" cy="3943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141" cy="39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92AE" w14:textId="22651C0B" w:rsidR="00E62CFB" w:rsidRPr="00E62CFB" w:rsidRDefault="00E62CFB" w:rsidP="00E62CFB">
      <w:pPr>
        <w:pStyle w:val="ListParagraph"/>
        <w:numPr>
          <w:ilvl w:val="0"/>
          <w:numId w:val="4"/>
        </w:numPr>
        <w:rPr>
          <w:color w:val="0563C1" w:themeColor="hyperlink"/>
          <w:u w:val="single"/>
        </w:rPr>
      </w:pPr>
      <w:r>
        <w:t xml:space="preserve">USE THE TEST NETWORK for a sandbox </w:t>
      </w:r>
      <w:proofErr w:type="spellStart"/>
      <w:r>
        <w:t>testnet</w:t>
      </w:r>
      <w:proofErr w:type="spellEnd"/>
      <w:r>
        <w:t>, not the real ether.</w:t>
      </w:r>
    </w:p>
    <w:p w14:paraId="5551137A" w14:textId="4F276862" w:rsidR="00E62CFB" w:rsidRPr="00E62CFB" w:rsidRDefault="00E62CFB" w:rsidP="00E62CFB">
      <w:pPr>
        <w:pStyle w:val="ListParagraph"/>
        <w:numPr>
          <w:ilvl w:val="0"/>
          <w:numId w:val="4"/>
        </w:numPr>
        <w:rPr>
          <w:color w:val="0563C1" w:themeColor="hyperlink"/>
          <w:u w:val="single"/>
        </w:rPr>
      </w:pPr>
      <w:r>
        <w:t xml:space="preserve">USE THE MAIN NETWORK will be for user to use the real ether again </w:t>
      </w:r>
      <w:proofErr w:type="spellStart"/>
      <w:r>
        <w:t>Ethereum</w:t>
      </w:r>
      <w:proofErr w:type="spellEnd"/>
      <w:r>
        <w:t xml:space="preserve"> main network.</w:t>
      </w:r>
    </w:p>
    <w:p w14:paraId="2F104444" w14:textId="77777777" w:rsidR="00752263" w:rsidRDefault="00752263" w:rsidP="00752263">
      <w:pPr>
        <w:pStyle w:val="ListParagraph"/>
        <w:numPr>
          <w:ilvl w:val="0"/>
          <w:numId w:val="4"/>
        </w:numPr>
      </w:pPr>
      <w:r>
        <w:t>We start with TEST NET first so click on “USE THE TEST NETWORK” and continue.</w:t>
      </w:r>
    </w:p>
    <w:p w14:paraId="298D698F" w14:textId="6AD1BB02" w:rsidR="001732A9" w:rsidRDefault="001732A9" w:rsidP="00E62CFB">
      <w:pPr>
        <w:ind w:left="720"/>
        <w:rPr>
          <w:rStyle w:val="Hyperlink"/>
        </w:rPr>
      </w:pPr>
      <w:r>
        <w:rPr>
          <w:noProof/>
          <w:lang w:eastAsia="zh-CN"/>
        </w:rPr>
        <w:lastRenderedPageBreak/>
        <w:drawing>
          <wp:inline distT="0" distB="0" distL="0" distR="0" wp14:anchorId="0B0021B5" wp14:editId="4B153AE6">
            <wp:extent cx="4808557" cy="3943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684" cy="39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6AE1" w14:textId="03FED429" w:rsidR="001732A9" w:rsidRDefault="001732A9" w:rsidP="00E62CFB">
      <w:pPr>
        <w:ind w:left="720"/>
        <w:rPr>
          <w:rStyle w:val="Hyperlink"/>
        </w:rPr>
      </w:pPr>
      <w:r>
        <w:rPr>
          <w:noProof/>
          <w:lang w:eastAsia="zh-CN"/>
        </w:rPr>
        <w:drawing>
          <wp:inline distT="0" distB="0" distL="0" distR="0" wp14:anchorId="621DEA61" wp14:editId="44B322EC">
            <wp:extent cx="4825844" cy="140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230" cy="14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1005" w14:textId="6FDEC7B4" w:rsidR="001732A9" w:rsidRDefault="001732A9" w:rsidP="00E62CFB">
      <w:pPr>
        <w:ind w:left="720"/>
        <w:rPr>
          <w:rStyle w:val="Hyperlink"/>
        </w:rPr>
      </w:pPr>
      <w:r>
        <w:rPr>
          <w:noProof/>
          <w:lang w:eastAsia="zh-CN"/>
        </w:rPr>
        <w:lastRenderedPageBreak/>
        <w:drawing>
          <wp:inline distT="0" distB="0" distL="0" distR="0" wp14:anchorId="50A04365" wp14:editId="7A9BBC5B">
            <wp:extent cx="4819650" cy="39524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949" cy="39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E1D7" w14:textId="0A8A214D" w:rsidR="001732A9" w:rsidRDefault="001732A9" w:rsidP="00E62CFB">
      <w:pPr>
        <w:ind w:left="720"/>
        <w:rPr>
          <w:rStyle w:val="Hyperlink"/>
        </w:rPr>
      </w:pPr>
      <w:r>
        <w:rPr>
          <w:noProof/>
          <w:lang w:eastAsia="zh-CN"/>
        </w:rPr>
        <w:drawing>
          <wp:inline distT="0" distB="0" distL="0" distR="0" wp14:anchorId="702C2DDC" wp14:editId="3D8AC33B">
            <wp:extent cx="4831787" cy="39624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416" cy="39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DAB0" w14:textId="79E39092" w:rsidR="001732A9" w:rsidRDefault="001732A9" w:rsidP="00E62CFB">
      <w:pPr>
        <w:ind w:left="720"/>
        <w:rPr>
          <w:rStyle w:val="Hyperlink"/>
        </w:rPr>
      </w:pPr>
      <w:r>
        <w:rPr>
          <w:noProof/>
          <w:lang w:eastAsia="zh-CN"/>
        </w:rPr>
        <w:lastRenderedPageBreak/>
        <w:drawing>
          <wp:inline distT="0" distB="0" distL="0" distR="0" wp14:anchorId="2A2E1E6E" wp14:editId="0498B1BE">
            <wp:extent cx="4796943" cy="393382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4965" cy="39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F925" w14:textId="629ADEFA" w:rsidR="001732A9" w:rsidRDefault="001732A9" w:rsidP="00E62CFB">
      <w:pPr>
        <w:ind w:left="720"/>
        <w:rPr>
          <w:rStyle w:val="Hyperlink"/>
        </w:rPr>
      </w:pPr>
      <w:r>
        <w:rPr>
          <w:noProof/>
          <w:lang w:eastAsia="zh-CN"/>
        </w:rPr>
        <w:drawing>
          <wp:inline distT="0" distB="0" distL="0" distR="0" wp14:anchorId="6A691454" wp14:editId="6F3DF686">
            <wp:extent cx="4738868" cy="38862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177" cy="38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B2EE" w14:textId="77777777" w:rsidR="00BA014F" w:rsidRDefault="00BA014F" w:rsidP="00E62CFB">
      <w:pPr>
        <w:ind w:left="720"/>
        <w:rPr>
          <w:rStyle w:val="Hyperlink"/>
        </w:rPr>
      </w:pPr>
    </w:p>
    <w:p w14:paraId="4ECB3C76" w14:textId="0E2E0B98" w:rsidR="00BA014F" w:rsidRDefault="006E57A4" w:rsidP="00E62CFB">
      <w:pPr>
        <w:ind w:left="720"/>
      </w:pPr>
      <w:r>
        <w:t xml:space="preserve">There will be a long time process of syncing the </w:t>
      </w:r>
      <w:proofErr w:type="spellStart"/>
      <w:r>
        <w:t>blockchain</w:t>
      </w:r>
      <w:proofErr w:type="spellEnd"/>
      <w:r>
        <w:t xml:space="preserve"> data online.</w:t>
      </w:r>
      <w:r w:rsidR="00BA014F">
        <w:t xml:space="preserve"> </w:t>
      </w:r>
    </w:p>
    <w:p w14:paraId="643F67FF" w14:textId="53458553" w:rsidR="006E57A4" w:rsidRDefault="006E57A4" w:rsidP="00E62CFB">
      <w:pPr>
        <w:ind w:left="720"/>
        <w:rPr>
          <w:rStyle w:val="Hyperlink"/>
        </w:rPr>
      </w:pPr>
    </w:p>
    <w:p w14:paraId="179AB4F5" w14:textId="1403BF2A" w:rsidR="006E57A4" w:rsidRDefault="006E57A4" w:rsidP="00E62CFB">
      <w:pPr>
        <w:ind w:left="720"/>
        <w:rPr>
          <w:rStyle w:val="Hyperlink"/>
        </w:rPr>
      </w:pPr>
      <w:r>
        <w:rPr>
          <w:noProof/>
          <w:lang w:eastAsia="zh-CN"/>
        </w:rPr>
        <w:drawing>
          <wp:inline distT="0" distB="0" distL="0" distR="0" wp14:anchorId="6EC9676D" wp14:editId="3F91B124">
            <wp:extent cx="3810000" cy="2190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186E" w14:textId="66F8BE47" w:rsidR="003257D3" w:rsidRDefault="003257D3" w:rsidP="003257D3">
      <w:pPr>
        <w:ind w:left="720"/>
      </w:pPr>
      <w:r>
        <w:t xml:space="preserve">We have two options, one to continue let the wallet sync all the TESTNET data, there are about 30G data for TESTNET and 50G data for MAIN NET </w:t>
      </w:r>
      <w:proofErr w:type="spellStart"/>
      <w:r>
        <w:t>Ethereum</w:t>
      </w:r>
      <w:proofErr w:type="spellEnd"/>
      <w:r>
        <w:t>. Option two is the go through a fast sync process we provide in next section.</w:t>
      </w:r>
    </w:p>
    <w:p w14:paraId="6FA8A3A0" w14:textId="0DE95CC5" w:rsidR="003257D3" w:rsidRDefault="003257D3" w:rsidP="003257D3">
      <w:pPr>
        <w:ind w:left="720"/>
      </w:pPr>
      <w:r>
        <w:t xml:space="preserve">We close the </w:t>
      </w:r>
      <w:proofErr w:type="spellStart"/>
      <w:r>
        <w:t>Ethereum</w:t>
      </w:r>
      <w:proofErr w:type="spellEnd"/>
      <w:r>
        <w:t xml:space="preserve"> Wallet for going through a fast sync.</w:t>
      </w:r>
    </w:p>
    <w:p w14:paraId="57CAD5C4" w14:textId="7F6FE87B" w:rsidR="003257D3" w:rsidRDefault="003257D3" w:rsidP="003257D3">
      <w:pPr>
        <w:ind w:left="720"/>
      </w:pPr>
      <w:r>
        <w:t xml:space="preserve"> </w:t>
      </w:r>
    </w:p>
    <w:p w14:paraId="792B72A7" w14:textId="77777777" w:rsidR="00B73A4A" w:rsidRDefault="00B73A4A" w:rsidP="00E62CFB">
      <w:pPr>
        <w:ind w:left="720"/>
        <w:rPr>
          <w:rStyle w:val="Hyperlink"/>
        </w:rPr>
      </w:pPr>
    </w:p>
    <w:p w14:paraId="12DA59CC" w14:textId="02ACF99D" w:rsidR="00B73A4A" w:rsidRDefault="00B73A4A" w:rsidP="00E62CFB">
      <w:pPr>
        <w:ind w:left="720"/>
        <w:rPr>
          <w:rStyle w:val="Hyperlink"/>
        </w:rPr>
      </w:pPr>
    </w:p>
    <w:p w14:paraId="28003990" w14:textId="0BB2DB36" w:rsidR="00D345A2" w:rsidRDefault="00D345A2" w:rsidP="00E62CFB">
      <w:pPr>
        <w:ind w:left="720"/>
        <w:rPr>
          <w:rStyle w:val="Hyperlink"/>
        </w:rPr>
      </w:pPr>
    </w:p>
    <w:p w14:paraId="7628E24D" w14:textId="33C15247" w:rsidR="00696F2A" w:rsidRDefault="003257D3">
      <w:pPr>
        <w:pStyle w:val="Heading1"/>
        <w:numPr>
          <w:ilvl w:val="0"/>
          <w:numId w:val="2"/>
        </w:numPr>
        <w:ind w:left="630"/>
      </w:pPr>
      <w:r>
        <w:t xml:space="preserve">Fast Sync of </w:t>
      </w:r>
      <w:proofErr w:type="spellStart"/>
      <w:r>
        <w:t>Ethereum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data</w:t>
      </w:r>
    </w:p>
    <w:p w14:paraId="352CAA39" w14:textId="77777777" w:rsidR="00C10719" w:rsidRDefault="00C10719">
      <w:pPr>
        <w:ind w:left="720"/>
      </w:pPr>
      <w:r>
        <w:t xml:space="preserve">By Default, </w:t>
      </w:r>
      <w:proofErr w:type="spellStart"/>
      <w:r>
        <w:t>Ethereum</w:t>
      </w:r>
      <w:proofErr w:type="spellEnd"/>
      <w:r>
        <w:t xml:space="preserve"> data are stored on following location as:</w:t>
      </w:r>
    </w:p>
    <w:p w14:paraId="36E811C9" w14:textId="6ADB2B94" w:rsidR="00C10719" w:rsidRDefault="00C10719">
      <w:pPr>
        <w:ind w:left="720"/>
      </w:pPr>
      <w:r w:rsidRPr="00C10719">
        <w:t>C:\Users\</w:t>
      </w:r>
      <w:r>
        <w:t>&lt;user&gt;</w:t>
      </w:r>
      <w:r w:rsidRPr="00C10719">
        <w:t>\AppData\Roaming</w:t>
      </w:r>
      <w:r>
        <w:t>\</w:t>
      </w:r>
      <w:r w:rsidRPr="00C10719">
        <w:t>Ethereum</w:t>
      </w:r>
    </w:p>
    <w:p w14:paraId="564C80B8" w14:textId="673E607D" w:rsidR="00C10719" w:rsidRDefault="00C10719">
      <w:pPr>
        <w:ind w:left="720"/>
        <w:rPr>
          <w:noProof/>
          <w:lang w:eastAsia="zh-CN"/>
        </w:rPr>
      </w:pPr>
      <w:r>
        <w:rPr>
          <w:noProof/>
          <w:lang w:eastAsia="zh-CN"/>
        </w:rPr>
        <w:t xml:space="preserve">Or you pick your own customized location, </w:t>
      </w:r>
      <w:r w:rsidR="00216EA7">
        <w:rPr>
          <w:noProof/>
          <w:lang w:eastAsia="zh-CN"/>
        </w:rPr>
        <w:t>make sure you have ethereum toolset installed and “geth” utilities are available. Run following command to do the fast blockchain data sync:</w:t>
      </w:r>
    </w:p>
    <w:p w14:paraId="2A8263E0" w14:textId="77777777" w:rsidR="00216EA7" w:rsidRDefault="00216EA7">
      <w:pPr>
        <w:ind w:left="720"/>
        <w:rPr>
          <w:noProof/>
          <w:lang w:eastAsia="zh-CN"/>
        </w:rPr>
      </w:pPr>
    </w:p>
    <w:p w14:paraId="6607C192" w14:textId="3E778BA2" w:rsidR="00216EA7" w:rsidRDefault="00216EA7">
      <w:pPr>
        <w:ind w:left="720"/>
        <w:rPr>
          <w:noProof/>
          <w:lang w:eastAsia="zh-CN"/>
        </w:rPr>
      </w:pPr>
      <w:r w:rsidRPr="00216EA7">
        <w:rPr>
          <w:noProof/>
          <w:lang w:eastAsia="zh-CN"/>
        </w:rPr>
        <w:t xml:space="preserve">geth --datadir </w:t>
      </w:r>
      <w:r>
        <w:rPr>
          <w:noProof/>
          <w:lang w:eastAsia="zh-CN"/>
        </w:rPr>
        <w:t xml:space="preserve">&lt;path to </w:t>
      </w:r>
      <w:r w:rsidRPr="00216EA7">
        <w:rPr>
          <w:noProof/>
          <w:lang w:eastAsia="zh-CN"/>
        </w:rPr>
        <w:t>Ethereum</w:t>
      </w:r>
      <w:r>
        <w:rPr>
          <w:noProof/>
          <w:lang w:eastAsia="zh-CN"/>
        </w:rPr>
        <w:t xml:space="preserve"> data&gt;</w:t>
      </w:r>
      <w:r w:rsidRPr="00216EA7">
        <w:rPr>
          <w:noProof/>
          <w:lang w:eastAsia="zh-CN"/>
        </w:rPr>
        <w:t xml:space="preserve"> --fast --testnet --cache=1024</w:t>
      </w:r>
    </w:p>
    <w:p w14:paraId="08BAECBB" w14:textId="72463B5C" w:rsidR="00F21660" w:rsidRDefault="00F21660">
      <w:pPr>
        <w:ind w:left="720"/>
        <w:rPr>
          <w:noProof/>
          <w:lang w:eastAsia="zh-CN"/>
        </w:rPr>
      </w:pPr>
      <w:r>
        <w:rPr>
          <w:noProof/>
          <w:lang w:eastAsia="zh-CN"/>
        </w:rPr>
        <w:lastRenderedPageBreak/>
        <w:t>and from another terminal windows, run following to bring back the wallet again:</w:t>
      </w:r>
    </w:p>
    <w:p w14:paraId="06186E25" w14:textId="2837CDA1" w:rsidR="00F21660" w:rsidRDefault="00F21660">
      <w:pPr>
        <w:ind w:left="720"/>
        <w:rPr>
          <w:noProof/>
          <w:lang w:eastAsia="zh-CN"/>
        </w:rPr>
      </w:pPr>
      <w:r w:rsidRPr="00F21660">
        <w:rPr>
          <w:noProof/>
          <w:lang w:eastAsia="zh-CN"/>
        </w:rPr>
        <w:t>C:\Program Files\Ethereum-Wallet&gt;"Ethereum Wallet.exe" ipc:\\.\pipe\geth.ipc</w:t>
      </w:r>
    </w:p>
    <w:p w14:paraId="5F088CA0" w14:textId="77777777" w:rsidR="00216EA7" w:rsidRDefault="00216EA7">
      <w:pPr>
        <w:ind w:left="720"/>
        <w:rPr>
          <w:noProof/>
          <w:lang w:eastAsia="zh-CN"/>
        </w:rPr>
      </w:pPr>
    </w:p>
    <w:p w14:paraId="197EA5D3" w14:textId="4FF2EAF5" w:rsidR="00696F2A" w:rsidRDefault="00C10719">
      <w:pPr>
        <w:ind w:left="720"/>
      </w:pPr>
      <w:r>
        <w:rPr>
          <w:noProof/>
          <w:lang w:eastAsia="zh-CN"/>
        </w:rPr>
        <w:drawing>
          <wp:inline distT="0" distB="0" distL="0" distR="0" wp14:anchorId="090E82F3" wp14:editId="0CC25210">
            <wp:extent cx="3810000" cy="2190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D2F2" w14:textId="7AF95CEF" w:rsidR="00B27DF5" w:rsidRDefault="00B27DF5">
      <w:pPr>
        <w:ind w:left="720"/>
      </w:pPr>
      <w:r>
        <w:rPr>
          <w:noProof/>
          <w:lang w:eastAsia="zh-CN"/>
        </w:rPr>
        <w:drawing>
          <wp:inline distT="0" distB="0" distL="0" distR="0" wp14:anchorId="4B6F421F" wp14:editId="2ED8689A">
            <wp:extent cx="5457825" cy="2847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321" t="18396" r="8494" b="4129"/>
                    <a:stretch/>
                  </pic:blipFill>
                  <pic:spPr bwMode="auto">
                    <a:xfrm>
                      <a:off x="0" y="0"/>
                      <a:ext cx="54578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A950" w14:textId="06AA9DB4" w:rsidR="003257D3" w:rsidRDefault="00C10719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5A70C1DB" wp14:editId="32C9C2A1">
            <wp:extent cx="3810000" cy="219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80F3" w14:textId="6093DD97" w:rsidR="00B27DF5" w:rsidRDefault="00B27DF5">
      <w:pPr>
        <w:ind w:left="720"/>
      </w:pPr>
      <w:r>
        <w:t xml:space="preserve">After data sync, we have </w:t>
      </w:r>
      <w:proofErr w:type="spellStart"/>
      <w:r>
        <w:t>Ethereum</w:t>
      </w:r>
      <w:proofErr w:type="spellEnd"/>
      <w:r>
        <w:t xml:space="preserve"> Wallet ready for TESTNET</w:t>
      </w:r>
    </w:p>
    <w:p w14:paraId="17A44CCD" w14:textId="0DA0096F" w:rsidR="003257D3" w:rsidRDefault="003257D3">
      <w:pPr>
        <w:ind w:left="720"/>
      </w:pPr>
      <w:r>
        <w:rPr>
          <w:noProof/>
          <w:lang w:eastAsia="zh-CN"/>
        </w:rPr>
        <w:drawing>
          <wp:inline distT="0" distB="0" distL="0" distR="0" wp14:anchorId="4F96970E" wp14:editId="137A2982">
            <wp:extent cx="5095810" cy="3209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632" cy="32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140" w14:textId="3A635918" w:rsidR="00696F2A" w:rsidRDefault="00C85775">
      <w:pPr>
        <w:pStyle w:val="Heading1"/>
        <w:numPr>
          <w:ilvl w:val="0"/>
          <w:numId w:val="2"/>
        </w:numPr>
        <w:ind w:left="630"/>
      </w:pPr>
      <w:bookmarkStart w:id="2" w:name="_Read_mode"/>
      <w:bookmarkStart w:id="3" w:name="_Toc319937544"/>
      <w:bookmarkEnd w:id="2"/>
      <w:r>
        <w:t xml:space="preserve">Using </w:t>
      </w:r>
      <w:proofErr w:type="spellStart"/>
      <w:r w:rsidR="00447A03">
        <w:t>E</w:t>
      </w:r>
      <w:r w:rsidR="00D90B13">
        <w:t>thereum</w:t>
      </w:r>
      <w:bookmarkEnd w:id="3"/>
      <w:proofErr w:type="spellEnd"/>
    </w:p>
    <w:p w14:paraId="321BA6AC" w14:textId="5C6252DA" w:rsidR="00696F2A" w:rsidRDefault="00133E2D">
      <w:pPr>
        <w:ind w:left="720"/>
      </w:pPr>
      <w:r>
        <w:t xml:space="preserve">Due to directly connecting to the public TESTNET, so the transaction data might not always </w:t>
      </w:r>
      <w:proofErr w:type="gramStart"/>
      <w:r>
        <w:t>synced</w:t>
      </w:r>
      <w:proofErr w:type="gramEnd"/>
      <w:r>
        <w:t xml:space="preserve"> everything bring up the wallet once again. So there will be a quick sync happen before you can get into the wallet full GUI.</w:t>
      </w:r>
    </w:p>
    <w:p w14:paraId="7FD86949" w14:textId="0776CE53" w:rsidR="00F21660" w:rsidRDefault="00F21660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3D5F43B" wp14:editId="72077078">
            <wp:extent cx="3810000" cy="2190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E6BC" w14:textId="0B3D26B8" w:rsidR="00A661D1" w:rsidRDefault="00A661D1">
      <w:pPr>
        <w:ind w:left="720"/>
      </w:pPr>
      <w:r>
        <w:rPr>
          <w:noProof/>
          <w:lang w:eastAsia="zh-CN"/>
        </w:rPr>
        <w:drawing>
          <wp:inline distT="0" distB="0" distL="0" distR="0" wp14:anchorId="44030915" wp14:editId="03BBEC32">
            <wp:extent cx="5417106" cy="3390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9" cy="33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AF98" w14:textId="77777777" w:rsidR="006E2243" w:rsidRDefault="006E2243">
      <w:pPr>
        <w:ind w:left="720"/>
      </w:pPr>
    </w:p>
    <w:p w14:paraId="5577127D" w14:textId="73B77243" w:rsidR="006E2243" w:rsidRDefault="00177E88">
      <w:pPr>
        <w:ind w:left="720"/>
      </w:pPr>
      <w:r>
        <w:t xml:space="preserve">Adding Account as following, </w:t>
      </w:r>
      <w:proofErr w:type="gramStart"/>
      <w:r>
        <w:t>Click</w:t>
      </w:r>
      <w:proofErr w:type="gramEnd"/>
      <w:r>
        <w:t xml:space="preserve"> “ADD ACCOUNT” link and enter password. </w:t>
      </w:r>
    </w:p>
    <w:p w14:paraId="175BB4DB" w14:textId="76DAD710" w:rsidR="00832F8B" w:rsidRDefault="00832F8B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44797806" wp14:editId="02FE57B9">
            <wp:extent cx="3829050" cy="2495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A01" w14:textId="47D02AD3" w:rsidR="00832F8B" w:rsidRDefault="00832F8B">
      <w:pPr>
        <w:ind w:left="720"/>
      </w:pPr>
      <w:r>
        <w:rPr>
          <w:noProof/>
          <w:lang w:eastAsia="zh-CN"/>
        </w:rPr>
        <w:drawing>
          <wp:inline distT="0" distB="0" distL="0" distR="0" wp14:anchorId="1807ABA9" wp14:editId="79511F0C">
            <wp:extent cx="5314950" cy="15525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B782" w14:textId="3CB48EC4" w:rsidR="00177E88" w:rsidRDefault="00177E88" w:rsidP="00177E88">
      <w:pPr>
        <w:ind w:left="720"/>
      </w:pPr>
      <w:r>
        <w:t xml:space="preserve">New Account added as shown: </w:t>
      </w:r>
    </w:p>
    <w:p w14:paraId="33654CA1" w14:textId="77777777" w:rsidR="00577DE3" w:rsidRDefault="00577DE3">
      <w:pPr>
        <w:ind w:left="720"/>
      </w:pPr>
    </w:p>
    <w:p w14:paraId="50399893" w14:textId="43301D30" w:rsidR="00577DE3" w:rsidRDefault="00577DE3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27DC91F5" wp14:editId="2F149FAC">
            <wp:extent cx="5452462" cy="3743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641" cy="374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6762" w14:textId="77777777" w:rsidR="00E755BD" w:rsidRDefault="00E755BD">
      <w:pPr>
        <w:ind w:left="720"/>
      </w:pPr>
    </w:p>
    <w:p w14:paraId="03B83B78" w14:textId="4CE68158" w:rsidR="005761B4" w:rsidRDefault="005761B4">
      <w:pPr>
        <w:ind w:left="720"/>
      </w:pPr>
      <w:r>
        <w:rPr>
          <w:noProof/>
          <w:lang w:eastAsia="zh-CN"/>
        </w:rPr>
        <w:drawing>
          <wp:inline distT="0" distB="0" distL="0" distR="0" wp14:anchorId="41FCF771" wp14:editId="6244B892">
            <wp:extent cx="5438588" cy="3733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6690" cy="37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ABF1" w14:textId="2243F2D6" w:rsidR="00E755BD" w:rsidRDefault="00E755BD" w:rsidP="00D7375B">
      <w:pPr>
        <w:ind w:left="720"/>
      </w:pPr>
      <w:r>
        <w:lastRenderedPageBreak/>
        <w:t xml:space="preserve">To request some </w:t>
      </w:r>
      <w:proofErr w:type="spellStart"/>
      <w:r>
        <w:t>testnet</w:t>
      </w:r>
      <w:proofErr w:type="spellEnd"/>
      <w:r>
        <w:t xml:space="preserve"> ethers, </w:t>
      </w:r>
      <w:proofErr w:type="spellStart"/>
      <w:r>
        <w:t>goto</w:t>
      </w:r>
      <w:proofErr w:type="spellEnd"/>
      <w:r>
        <w:t xml:space="preserve">: </w:t>
      </w:r>
      <w:hyperlink r:id="rId34" w:history="1">
        <w:r w:rsidRPr="006B37EC">
          <w:rPr>
            <w:rStyle w:val="Hyperlink"/>
          </w:rPr>
          <w:t>http://faucet.ropsten.be:3001/</w:t>
        </w:r>
      </w:hyperlink>
    </w:p>
    <w:p w14:paraId="70148A63" w14:textId="423F8B6C" w:rsidR="00E755BD" w:rsidRDefault="00D7375B" w:rsidP="00E755BD">
      <w:pPr>
        <w:ind w:left="720"/>
      </w:pPr>
      <w:r>
        <w:rPr>
          <w:noProof/>
          <w:lang w:eastAsia="zh-CN"/>
        </w:rPr>
        <w:drawing>
          <wp:inline distT="0" distB="0" distL="0" distR="0" wp14:anchorId="1AD48CA6" wp14:editId="4D921928">
            <wp:extent cx="4991100" cy="4171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05" t="9960" r="12820" b="4505"/>
                    <a:stretch/>
                  </pic:blipFill>
                  <pic:spPr bwMode="auto">
                    <a:xfrm>
                      <a:off x="0" y="0"/>
                      <a:ext cx="499110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6C34A" w14:textId="068E2679" w:rsidR="00D7375B" w:rsidRDefault="00D7375B" w:rsidP="00D7375B">
      <w:pPr>
        <w:ind w:left="720"/>
      </w:pPr>
      <w:r>
        <w:t xml:space="preserve">Enter the </w:t>
      </w:r>
      <w:proofErr w:type="spellStart"/>
      <w:r>
        <w:t>testnet</w:t>
      </w:r>
      <w:proofErr w:type="spellEnd"/>
      <w:r>
        <w:t xml:space="preserve"> account address and </w:t>
      </w:r>
    </w:p>
    <w:p w14:paraId="23C7BF54" w14:textId="77777777" w:rsidR="00D7375B" w:rsidRDefault="00D7375B" w:rsidP="00E755BD">
      <w:pPr>
        <w:ind w:left="720"/>
      </w:pPr>
    </w:p>
    <w:p w14:paraId="2D58FA52" w14:textId="77777777" w:rsidR="00E755BD" w:rsidRDefault="00E755BD" w:rsidP="00E755BD">
      <w:pPr>
        <w:ind w:left="720"/>
      </w:pPr>
    </w:p>
    <w:p w14:paraId="69D5E6D4" w14:textId="6BB73C82" w:rsidR="00696F2A" w:rsidRDefault="00A56FF1">
      <w:pPr>
        <w:pStyle w:val="Heading1"/>
        <w:numPr>
          <w:ilvl w:val="0"/>
          <w:numId w:val="2"/>
        </w:numPr>
        <w:ind w:left="630"/>
      </w:pPr>
      <w:r>
        <w:t xml:space="preserve">Uninstall the </w:t>
      </w:r>
      <w:proofErr w:type="spellStart"/>
      <w:r>
        <w:t>Ethereum</w:t>
      </w:r>
      <w:proofErr w:type="spellEnd"/>
      <w:r>
        <w:t xml:space="preserve"> Wallet</w:t>
      </w:r>
    </w:p>
    <w:p w14:paraId="502AC647" w14:textId="77777777" w:rsidR="00A46D24" w:rsidRDefault="00A46D24">
      <w:pPr>
        <w:ind w:left="720"/>
      </w:pPr>
      <w:r>
        <w:t>Once you don’t need it, uninstallation process is strain forward and simple as shown:</w:t>
      </w:r>
    </w:p>
    <w:p w14:paraId="4E0544C2" w14:textId="1B68D2D0" w:rsidR="00696F2A" w:rsidRDefault="0054441F" w:rsidP="0054441F">
      <w:pPr>
        <w:pStyle w:val="ListParagraph"/>
        <w:numPr>
          <w:ilvl w:val="0"/>
          <w:numId w:val="3"/>
        </w:numPr>
      </w:pPr>
      <w:r>
        <w:t xml:space="preserve">For Windows, </w:t>
      </w:r>
      <w:proofErr w:type="spellStart"/>
      <w:r>
        <w:t>goto</w:t>
      </w:r>
      <w:proofErr w:type="spellEnd"/>
      <w:r>
        <w:t xml:space="preserve">:  </w:t>
      </w:r>
      <w:r w:rsidRPr="0054441F">
        <w:t>Control Panel\Programs\Programs and Features</w:t>
      </w:r>
    </w:p>
    <w:p w14:paraId="6F722F4B" w14:textId="77777777" w:rsidR="0054441F" w:rsidRDefault="0054441F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5D5A3FCE" wp14:editId="5DAA5154">
            <wp:extent cx="5486400" cy="36206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2839" cy="36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2EFF" w14:textId="77777777" w:rsidR="0054441F" w:rsidRDefault="0054441F">
      <w:pPr>
        <w:ind w:left="720"/>
      </w:pPr>
      <w:r>
        <w:rPr>
          <w:noProof/>
          <w:lang w:eastAsia="zh-CN"/>
        </w:rPr>
        <w:drawing>
          <wp:inline distT="0" distB="0" distL="0" distR="0" wp14:anchorId="0AC9DEF1" wp14:editId="7D7A7CF1">
            <wp:extent cx="4019550" cy="2762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7771" w14:textId="77777777" w:rsidR="0054441F" w:rsidRDefault="0054441F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4836F31" wp14:editId="714D9845">
            <wp:extent cx="401955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BE3" w14:textId="77777777" w:rsidR="00AE53A6" w:rsidRDefault="0054441F">
      <w:pPr>
        <w:ind w:left="720"/>
      </w:pPr>
      <w:r>
        <w:rPr>
          <w:noProof/>
          <w:lang w:eastAsia="zh-CN"/>
        </w:rPr>
        <w:drawing>
          <wp:inline distT="0" distB="0" distL="0" distR="0" wp14:anchorId="2B2B89D1" wp14:editId="4052DA5D">
            <wp:extent cx="3438525" cy="1362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4A8D" w14:textId="77777777" w:rsidR="00AE53A6" w:rsidRDefault="00AE53A6">
      <w:pPr>
        <w:ind w:left="720"/>
      </w:pPr>
    </w:p>
    <w:p w14:paraId="334DB7AC" w14:textId="254752D6" w:rsidR="00AE53A6" w:rsidRDefault="00AE53A6" w:rsidP="00AE53A6">
      <w:pPr>
        <w:pStyle w:val="Heading1"/>
        <w:numPr>
          <w:ilvl w:val="0"/>
          <w:numId w:val="2"/>
        </w:numPr>
        <w:ind w:left="630"/>
      </w:pPr>
      <w:r>
        <w:t>Mist Installation</w:t>
      </w:r>
    </w:p>
    <w:p w14:paraId="478C2105" w14:textId="7985BE03" w:rsidR="00AE53A6" w:rsidRDefault="00AE53A6" w:rsidP="00AE53A6">
      <w:pPr>
        <w:ind w:left="720"/>
      </w:pPr>
      <w:r>
        <w:t xml:space="preserve">Mist is one of the most popular </w:t>
      </w:r>
      <w:proofErr w:type="spellStart"/>
      <w:r>
        <w:t>Ethereum</w:t>
      </w:r>
      <w:proofErr w:type="spellEnd"/>
      <w:r>
        <w:t xml:space="preserve"> Wallets.</w:t>
      </w:r>
      <w:r w:rsidR="00EF1596">
        <w:t xml:space="preserve"> It’s almost identical with </w:t>
      </w:r>
      <w:proofErr w:type="spellStart"/>
      <w:r w:rsidR="00EF1596">
        <w:t>Ethereum</w:t>
      </w:r>
      <w:proofErr w:type="spellEnd"/>
      <w:r w:rsidR="00EF1596">
        <w:t xml:space="preserve"> Wallet described above, with some customized features, easier for Smart Contract developments.</w:t>
      </w:r>
    </w:p>
    <w:p w14:paraId="1732B8B0" w14:textId="77777777" w:rsidR="00AE53A6" w:rsidRDefault="00AE53A6">
      <w:pPr>
        <w:ind w:left="720"/>
      </w:pPr>
    </w:p>
    <w:p w14:paraId="5204F546" w14:textId="77777777" w:rsidR="00AE53A6" w:rsidRDefault="00AE53A6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50895878" wp14:editId="4013C8A3">
            <wp:extent cx="4019550" cy="2762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1230" w14:textId="77777777" w:rsidR="00AE53A6" w:rsidRDefault="00AE53A6">
      <w:pPr>
        <w:ind w:left="720"/>
      </w:pPr>
      <w:r>
        <w:rPr>
          <w:noProof/>
          <w:lang w:eastAsia="zh-CN"/>
        </w:rPr>
        <w:drawing>
          <wp:inline distT="0" distB="0" distL="0" distR="0" wp14:anchorId="686A43EF" wp14:editId="4FBD0E8D">
            <wp:extent cx="4019550" cy="2762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CA93" w14:textId="58B69940" w:rsidR="00AE53A6" w:rsidRDefault="00AE53A6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0220CFB" wp14:editId="6558E621">
            <wp:extent cx="4019550" cy="2762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4155" w14:textId="77777777" w:rsidR="00AE53A6" w:rsidRDefault="00AE53A6">
      <w:pPr>
        <w:ind w:left="720"/>
      </w:pPr>
      <w:r>
        <w:rPr>
          <w:noProof/>
          <w:lang w:eastAsia="zh-CN"/>
        </w:rPr>
        <w:drawing>
          <wp:inline distT="0" distB="0" distL="0" distR="0" wp14:anchorId="567974D2" wp14:editId="0C8388DD">
            <wp:extent cx="4019550" cy="2762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5E07" w14:textId="2F630B5A" w:rsidR="00AE53A6" w:rsidRDefault="00AE53A6">
      <w:pPr>
        <w:ind w:left="720"/>
      </w:pPr>
    </w:p>
    <w:p w14:paraId="6422D1B9" w14:textId="77777777" w:rsidR="00AE53A6" w:rsidRDefault="00AE53A6">
      <w:pPr>
        <w:ind w:left="72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A6CFCE8" wp14:editId="522F3270">
            <wp:extent cx="4019550" cy="2762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497A" w14:textId="77777777" w:rsidR="00AE53A6" w:rsidRDefault="00AE53A6">
      <w:pPr>
        <w:ind w:left="720"/>
      </w:pPr>
      <w:r>
        <w:rPr>
          <w:noProof/>
          <w:lang w:eastAsia="zh-CN"/>
        </w:rPr>
        <w:drawing>
          <wp:inline distT="0" distB="0" distL="0" distR="0" wp14:anchorId="583810F3" wp14:editId="79EF15C3">
            <wp:extent cx="4019550" cy="2762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E083" w14:textId="0F04D231" w:rsidR="008C54F7" w:rsidRDefault="008C54F7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47006948" wp14:editId="75D3D3EF">
            <wp:extent cx="4019550" cy="2762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3CDB" w14:textId="355ACFB9" w:rsidR="00AE53A6" w:rsidRDefault="00AE53A6">
      <w:pPr>
        <w:ind w:left="720"/>
      </w:pPr>
      <w:r>
        <w:t>Double click Mist.exe or shortcut icon after installation.</w:t>
      </w:r>
    </w:p>
    <w:p w14:paraId="32A66AC5" w14:textId="76213073" w:rsidR="00AE53A6" w:rsidRDefault="00AE53A6">
      <w:pPr>
        <w:ind w:left="720"/>
      </w:pPr>
      <w:r>
        <w:rPr>
          <w:noProof/>
          <w:lang w:eastAsia="zh-CN"/>
        </w:rPr>
        <w:drawing>
          <wp:inline distT="0" distB="0" distL="0" distR="0" wp14:anchorId="724CB172" wp14:editId="32AAEBAD">
            <wp:extent cx="5364111" cy="3314700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0421" cy="33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1ABF" w14:textId="0B43F613" w:rsidR="00B53AF0" w:rsidRDefault="00B53AF0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4943E9A2" wp14:editId="4D66B532">
            <wp:extent cx="3810000" cy="2190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969" w14:textId="21A9D9AB" w:rsidR="00B53AF0" w:rsidRDefault="00B53AF0">
      <w:pPr>
        <w:ind w:left="720"/>
      </w:pPr>
      <w:r>
        <w:rPr>
          <w:noProof/>
          <w:lang w:eastAsia="zh-CN"/>
        </w:rPr>
        <w:drawing>
          <wp:inline distT="0" distB="0" distL="0" distR="0" wp14:anchorId="0C1047B2" wp14:editId="3905D4B1">
            <wp:extent cx="4994396" cy="4095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8783" cy="40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E8E" w14:textId="1E57E33F" w:rsidR="00B53AF0" w:rsidRDefault="00B53AF0">
      <w:pPr>
        <w:ind w:left="720"/>
      </w:pPr>
      <w:r>
        <w:t>We select “USE THE MAIN NETWORK”</w:t>
      </w:r>
    </w:p>
    <w:p w14:paraId="2CB59D9D" w14:textId="6F1DE2BA" w:rsidR="00B53AF0" w:rsidRDefault="00B53AF0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688FDFD8" wp14:editId="728B5F6C">
            <wp:extent cx="5505450" cy="4514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9909" w14:textId="75192A86" w:rsidR="00B53AF0" w:rsidRDefault="00B53AF0">
      <w:pPr>
        <w:ind w:left="720"/>
      </w:pPr>
      <w:r>
        <w:t>Click “SKIP” continue.</w:t>
      </w:r>
    </w:p>
    <w:p w14:paraId="5585479D" w14:textId="02CF725E" w:rsidR="00B53AF0" w:rsidRDefault="00804371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6B633A71" wp14:editId="58C5E708">
            <wp:extent cx="5505450" cy="4514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F08E" w14:textId="40855B12" w:rsidR="00804371" w:rsidRDefault="00804371">
      <w:pPr>
        <w:ind w:left="720"/>
      </w:pPr>
      <w:proofErr w:type="spellStart"/>
      <w:r>
        <w:t>Privide</w:t>
      </w:r>
      <w:proofErr w:type="spellEnd"/>
      <w:r>
        <w:t xml:space="preserve"> password and click “NEXT”</w:t>
      </w:r>
    </w:p>
    <w:p w14:paraId="57039874" w14:textId="3993C6FD" w:rsidR="00804371" w:rsidRDefault="009163F7">
      <w:pPr>
        <w:ind w:left="720"/>
      </w:pPr>
      <w:r>
        <w:rPr>
          <w:noProof/>
          <w:lang w:eastAsia="zh-CN"/>
        </w:rPr>
        <w:drawing>
          <wp:inline distT="0" distB="0" distL="0" distR="0" wp14:anchorId="7545B9EA" wp14:editId="0EFA3654">
            <wp:extent cx="5314950" cy="1552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F2C8" w14:textId="1C36B38A" w:rsidR="009163F7" w:rsidRDefault="009163F7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99280F5" wp14:editId="046A3051">
            <wp:extent cx="5505450" cy="4514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49E5" w14:textId="5AA1586C" w:rsidR="009163F7" w:rsidRDefault="009163F7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ACA1560" wp14:editId="35A30487">
            <wp:extent cx="5505450" cy="451485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43C" w14:textId="4B636727" w:rsidR="009163F7" w:rsidRDefault="009163F7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3F791058" wp14:editId="2274DD42">
            <wp:extent cx="5505450" cy="451485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5EB" w14:textId="556D0091" w:rsidR="009163F7" w:rsidRDefault="009163F7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51BB9CE8" wp14:editId="257F4F24">
            <wp:extent cx="5505450" cy="45148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F045" w14:textId="5A9B5C6E" w:rsidR="009163F7" w:rsidRDefault="009163F7">
      <w:pPr>
        <w:ind w:left="720"/>
      </w:pPr>
      <w:r>
        <w:t xml:space="preserve">The Mist will do that </w:t>
      </w:r>
      <w:proofErr w:type="spellStart"/>
      <w:r>
        <w:t>Ethereum</w:t>
      </w:r>
      <w:proofErr w:type="spellEnd"/>
      <w:r>
        <w:t xml:space="preserve"> MAIN NE</w:t>
      </w:r>
      <w:r w:rsidR="008B26E5">
        <w:t xml:space="preserve">T </w:t>
      </w:r>
      <w:proofErr w:type="spellStart"/>
      <w:r w:rsidR="008B26E5">
        <w:t>blockchain</w:t>
      </w:r>
      <w:proofErr w:type="spellEnd"/>
      <w:r w:rsidR="008B26E5">
        <w:t xml:space="preserve"> data sync as shown above.</w:t>
      </w:r>
    </w:p>
    <w:p w14:paraId="4750C540" w14:textId="34283374" w:rsidR="0054487B" w:rsidRDefault="0054487B">
      <w:pPr>
        <w:ind w:left="720"/>
      </w:pPr>
      <w:r>
        <w:t>Close the slow sync Mist and re-run, Mist will continue the data sync</w:t>
      </w:r>
      <w:r w:rsidR="008B26E5">
        <w:t xml:space="preserve"> as shown below</w:t>
      </w:r>
      <w:r w:rsidR="004C641F">
        <w:t>.</w:t>
      </w:r>
    </w:p>
    <w:p w14:paraId="4498B8AC" w14:textId="63C8B495" w:rsidR="009163F7" w:rsidRDefault="0054487B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5C49185" wp14:editId="010F698C">
            <wp:extent cx="3810000" cy="2190750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316C" w14:textId="77777777" w:rsidR="00513522" w:rsidRDefault="00513522">
      <w:pPr>
        <w:ind w:left="720"/>
        <w:rPr>
          <w:lang w:eastAsia="zh-CN"/>
        </w:rPr>
      </w:pPr>
    </w:p>
    <w:p w14:paraId="72F4B301" w14:textId="16CC68CA" w:rsidR="00513522" w:rsidRDefault="00513522">
      <w:pPr>
        <w:ind w:left="720"/>
        <w:rPr>
          <w:lang w:eastAsia="zh-CN"/>
        </w:rPr>
      </w:pPr>
      <w:r>
        <w:rPr>
          <w:lang w:eastAsia="zh-CN"/>
        </w:rPr>
        <w:lastRenderedPageBreak/>
        <w:t xml:space="preserve">After the MAIN NET Blockchain data synced, we should be able to have a </w:t>
      </w:r>
      <w:proofErr w:type="spellStart"/>
      <w:r>
        <w:rPr>
          <w:lang w:eastAsia="zh-CN"/>
        </w:rPr>
        <w:t>ethereum</w:t>
      </w:r>
      <w:proofErr w:type="spellEnd"/>
      <w:r>
        <w:rPr>
          <w:lang w:eastAsia="zh-CN"/>
        </w:rPr>
        <w:t xml:space="preserve"> wallet, which has full function features and is able to manage real ethers with real support currencies.</w:t>
      </w:r>
    </w:p>
    <w:p w14:paraId="1A491965" w14:textId="176C7265" w:rsidR="00054988" w:rsidRDefault="00513522" w:rsidP="00513522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495D54C" wp14:editId="022EC9F4">
            <wp:extent cx="5226192" cy="222504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11 at 1.37.44 PM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987" cy="22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334" w14:textId="35FB1694" w:rsidR="00513522" w:rsidRDefault="00513522" w:rsidP="00513522">
      <w:pPr>
        <w:ind w:left="630"/>
      </w:pPr>
      <w:r>
        <w:rPr>
          <w:noProof/>
          <w:lang w:eastAsia="zh-CN"/>
        </w:rPr>
        <w:drawing>
          <wp:inline distT="0" distB="0" distL="0" distR="0" wp14:anchorId="3EC8C17D" wp14:editId="77C5D346">
            <wp:extent cx="5488636" cy="3837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5-11 at 1.41.37 PM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684" cy="38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769" w14:textId="77777777" w:rsidR="0057760A" w:rsidRDefault="0057760A" w:rsidP="00513522">
      <w:pPr>
        <w:ind w:left="630"/>
      </w:pPr>
    </w:p>
    <w:p w14:paraId="7A90D165" w14:textId="7996D5C6" w:rsidR="0057760A" w:rsidRDefault="0057760A" w:rsidP="00513522">
      <w:pPr>
        <w:ind w:left="630"/>
      </w:pPr>
      <w:r w:rsidRPr="0057760A">
        <w:rPr>
          <w:b/>
          <w:sz w:val="24"/>
          <w:szCs w:val="24"/>
        </w:rPr>
        <w:t>Tips</w:t>
      </w:r>
      <w:r>
        <w:t xml:space="preserve">: in order to avoid long period of time for Blockchain data sync, you can download the trust exist Blockchain data and unzip it into </w:t>
      </w:r>
      <w:proofErr w:type="spellStart"/>
      <w:r>
        <w:t>chaindata</w:t>
      </w:r>
      <w:proofErr w:type="spellEnd"/>
      <w:r>
        <w:t xml:space="preserve"> folder like </w:t>
      </w:r>
      <w:bookmarkStart w:id="4" w:name="_GoBack"/>
      <w:bookmarkEnd w:id="4"/>
      <w:r>
        <w:t>C:\Users\&lt;User&gt;\AppData\Roaming\Ethereum\geth</w:t>
      </w:r>
    </w:p>
    <w:p w14:paraId="7C9DF51E" w14:textId="77777777" w:rsidR="00513522" w:rsidRDefault="00513522">
      <w:r>
        <w:br w:type="page"/>
      </w:r>
    </w:p>
    <w:p w14:paraId="5A5CD242" w14:textId="77777777" w:rsidR="00513522" w:rsidRDefault="00513522" w:rsidP="00513522">
      <w:pPr>
        <w:ind w:left="630"/>
      </w:pPr>
    </w:p>
    <w:p w14:paraId="122566F3" w14:textId="77777777" w:rsidR="00696F2A" w:rsidRDefault="00447A03">
      <w:pPr>
        <w:pStyle w:val="Heading1"/>
      </w:pPr>
      <w:r>
        <w:t>Ready to get started?</w:t>
      </w:r>
    </w:p>
    <w:p w14:paraId="3FEB248F" w14:textId="1498E4F8" w:rsidR="00696F2A" w:rsidRDefault="00447A03">
      <w:pPr>
        <w:ind w:left="72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 xml:space="preserve">We hope you enjoy </w:t>
      </w:r>
      <w:proofErr w:type="spellStart"/>
      <w:r w:rsidR="00267AF4">
        <w:rPr>
          <w:rFonts w:asciiTheme="majorHAnsi" w:eastAsiaTheme="majorEastAsia" w:hAnsiTheme="majorHAnsi" w:cstheme="majorBidi"/>
          <w:sz w:val="32"/>
          <w:szCs w:val="32"/>
        </w:rPr>
        <w:t>Ethereum</w:t>
      </w:r>
      <w:proofErr w:type="spellEnd"/>
      <w:r>
        <w:rPr>
          <w:rFonts w:asciiTheme="majorHAnsi" w:eastAsiaTheme="majorEastAsia" w:hAnsiTheme="majorHAnsi" w:cstheme="majorBidi"/>
          <w:sz w:val="32"/>
          <w:szCs w:val="32"/>
        </w:rPr>
        <w:t>!</w:t>
      </w:r>
    </w:p>
    <w:p w14:paraId="2F68CAE8" w14:textId="77777777" w:rsidR="00696F2A" w:rsidRDefault="00447A03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8B9C46" wp14:editId="0CF70F69">
                <wp:simplePos x="0" y="0"/>
                <wp:positionH relativeFrom="margin">
                  <wp:align>right</wp:align>
                </wp:positionH>
                <wp:positionV relativeFrom="paragraph">
                  <wp:posOffset>36830</wp:posOffset>
                </wp:positionV>
                <wp:extent cx="5486400" cy="0"/>
                <wp:effectExtent l="0" t="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3ED144" id="Straight Connector 9" o:spid="_x0000_s1026" style="position:absolute;z-index:2516664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380.8pt,2.9pt" to="812.8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" strokecolor="#4472c4 [3208]" strokeweight="1pt">
                <v:stroke joinstyle="miter"/>
                <w10:wrap anchorx="margin"/>
              </v:line>
            </w:pict>
          </mc:Fallback>
        </mc:AlternateContent>
      </w:r>
      <w:r>
        <w:t>Learn More</w:t>
      </w:r>
    </w:p>
    <w:p w14:paraId="623CEAD7" w14:textId="4DECFF5B" w:rsidR="00696F2A" w:rsidRDefault="00447A03">
      <w:pPr>
        <w:ind w:left="720"/>
      </w:pPr>
      <w:r>
        <w:t xml:space="preserve">Keep going. There are lots more new features and ways to </w:t>
      </w:r>
      <w:r w:rsidR="00A53190">
        <w:t>use/</w:t>
      </w:r>
      <w:r>
        <w:t xml:space="preserve">work in </w:t>
      </w:r>
      <w:proofErr w:type="spellStart"/>
      <w:r w:rsidR="00A53190">
        <w:t>Ethereum</w:t>
      </w:r>
      <w:proofErr w:type="spellEnd"/>
      <w:r w:rsidR="00A53190">
        <w:t xml:space="preserve"> and development</w:t>
      </w:r>
      <w:r>
        <w:t xml:space="preserve">. Check out </w:t>
      </w:r>
      <w:hyperlink r:id="rId60" w:history="1">
        <w:r w:rsidR="00A53190" w:rsidRPr="006B37EC">
          <w:rPr>
            <w:rStyle w:val="Hyperlink"/>
          </w:rPr>
          <w:t>https://ethereum.org</w:t>
        </w:r>
      </w:hyperlink>
      <w:r w:rsidR="00A53190">
        <w:t xml:space="preserve"> and </w:t>
      </w:r>
      <w:hyperlink r:id="rId61" w:history="1">
        <w:r w:rsidR="00A53190" w:rsidRPr="006B37EC">
          <w:rPr>
            <w:rStyle w:val="Hyperlink"/>
          </w:rPr>
          <w:t>https://github.com/ethereum</w:t>
        </w:r>
      </w:hyperlink>
      <w:r w:rsidR="00A53190">
        <w:t xml:space="preserve"> </w:t>
      </w:r>
      <w:r>
        <w:t xml:space="preserve">page online to dive right in. </w:t>
      </w:r>
    </w:p>
    <w:sectPr w:rsidR="00696F2A">
      <w:headerReference w:type="default" r:id="rId62"/>
      <w:footerReference w:type="default" r:id="rId6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65F5EC" w14:textId="77777777" w:rsidR="000302F2" w:rsidRDefault="000302F2">
      <w:pPr>
        <w:spacing w:after="0" w:line="240" w:lineRule="auto"/>
      </w:pPr>
      <w:r>
        <w:separator/>
      </w:r>
    </w:p>
  </w:endnote>
  <w:endnote w:type="continuationSeparator" w:id="0">
    <w:p w14:paraId="46AECB66" w14:textId="77777777" w:rsidR="000302F2" w:rsidRDefault="00030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egoe UI Light">
    <w:altName w:val="Calibri Light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 Semibold">
    <w:altName w:val="Times New Roman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E22D11" w14:textId="77777777" w:rsidR="00696F2A" w:rsidRDefault="00447A03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4FDA8E" wp14:editId="07806F61">
              <wp:simplePos x="0" y="0"/>
              <wp:positionH relativeFrom="page">
                <wp:align>center</wp:align>
              </wp:positionH>
              <wp:positionV relativeFrom="page">
                <wp:posOffset>9144000</wp:posOffset>
              </wp:positionV>
              <wp:extent cx="5943600" cy="0"/>
              <wp:effectExtent l="0" t="0" r="1905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7B2A1BD" id="Straight Connector 8" o:spid="_x0000_s1026" style="position:absolute;z-index:25166131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page;mso-width-percent:0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" strokecolor="#4472c4 [3208]" strokeweight="1pt">
              <v:stroke joinstyle="miter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344242" w14:textId="77777777" w:rsidR="000302F2" w:rsidRDefault="000302F2">
      <w:pPr>
        <w:spacing w:after="0" w:line="240" w:lineRule="auto"/>
      </w:pPr>
      <w:r>
        <w:separator/>
      </w:r>
    </w:p>
  </w:footnote>
  <w:footnote w:type="continuationSeparator" w:id="0">
    <w:p w14:paraId="6B843506" w14:textId="77777777" w:rsidR="000302F2" w:rsidRDefault="00030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25C00B" w14:textId="77777777" w:rsidR="00696F2A" w:rsidRDefault="00447A03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E3E31A" wp14:editId="388C4C17">
              <wp:simplePos x="0" y="0"/>
              <wp:positionH relativeFrom="column">
                <wp:align>center</wp:align>
              </wp:positionH>
              <wp:positionV relativeFrom="page">
                <wp:posOffset>914400</wp:posOffset>
              </wp:positionV>
              <wp:extent cx="5943600" cy="0"/>
              <wp:effectExtent l="0" t="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8E6D1BE" id="Straight Connector 7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text;mso-position-vertical:absolute;mso-position-vertical-relative:page;mso-width-percent:0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" strokecolor="#4472c4 [3208]" strokeweight="1pt">
              <v:stroke joinstyle="miter"/>
              <w10:wrap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5003E"/>
    <w:multiLevelType w:val="hybridMultilevel"/>
    <w:tmpl w:val="81783592"/>
    <w:lvl w:ilvl="0" w:tplc="F1749F16">
      <w:start w:val="2017"/>
      <w:numFmt w:val="bullet"/>
      <w:lvlText w:val="-"/>
      <w:lvlJc w:val="left"/>
      <w:pPr>
        <w:ind w:left="114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F196AD3"/>
    <w:multiLevelType w:val="hybridMultilevel"/>
    <w:tmpl w:val="18A26A6A"/>
    <w:lvl w:ilvl="0" w:tplc="3F9A88BC">
      <w:start w:val="2017"/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  <w:color w:val="595959" w:themeColor="text1" w:themeTint="A6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AB27C13"/>
    <w:multiLevelType w:val="hybridMultilevel"/>
    <w:tmpl w:val="9C108676"/>
    <w:lvl w:ilvl="0" w:tplc="E5849D52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2F"/>
    <w:rsid w:val="000302F2"/>
    <w:rsid w:val="00054988"/>
    <w:rsid w:val="0008262F"/>
    <w:rsid w:val="00133E2D"/>
    <w:rsid w:val="00171E54"/>
    <w:rsid w:val="001732A9"/>
    <w:rsid w:val="00177E88"/>
    <w:rsid w:val="00216EA7"/>
    <w:rsid w:val="00267AF4"/>
    <w:rsid w:val="00322E1C"/>
    <w:rsid w:val="003257D3"/>
    <w:rsid w:val="00375DEA"/>
    <w:rsid w:val="003E1DF0"/>
    <w:rsid w:val="00447A03"/>
    <w:rsid w:val="004C641F"/>
    <w:rsid w:val="00513522"/>
    <w:rsid w:val="0054441F"/>
    <w:rsid w:val="0054487B"/>
    <w:rsid w:val="005761B4"/>
    <w:rsid w:val="0057760A"/>
    <w:rsid w:val="00577DE3"/>
    <w:rsid w:val="00696F2A"/>
    <w:rsid w:val="006E2243"/>
    <w:rsid w:val="006E57A4"/>
    <w:rsid w:val="00752263"/>
    <w:rsid w:val="00780D66"/>
    <w:rsid w:val="0080039A"/>
    <w:rsid w:val="00804371"/>
    <w:rsid w:val="00832F8B"/>
    <w:rsid w:val="008B26E5"/>
    <w:rsid w:val="008C54F7"/>
    <w:rsid w:val="009163F7"/>
    <w:rsid w:val="00950700"/>
    <w:rsid w:val="00983F34"/>
    <w:rsid w:val="00990778"/>
    <w:rsid w:val="00993AD6"/>
    <w:rsid w:val="009B55F1"/>
    <w:rsid w:val="00A46D24"/>
    <w:rsid w:val="00A53190"/>
    <w:rsid w:val="00A56FF1"/>
    <w:rsid w:val="00A661D1"/>
    <w:rsid w:val="00AD3CFC"/>
    <w:rsid w:val="00AE53A6"/>
    <w:rsid w:val="00B27DF5"/>
    <w:rsid w:val="00B53AF0"/>
    <w:rsid w:val="00B73A4A"/>
    <w:rsid w:val="00BA014F"/>
    <w:rsid w:val="00C0084A"/>
    <w:rsid w:val="00C10719"/>
    <w:rsid w:val="00C85775"/>
    <w:rsid w:val="00C90EA7"/>
    <w:rsid w:val="00D345A2"/>
    <w:rsid w:val="00D7375B"/>
    <w:rsid w:val="00D90B13"/>
    <w:rsid w:val="00DA0281"/>
    <w:rsid w:val="00DA5C49"/>
    <w:rsid w:val="00E3629C"/>
    <w:rsid w:val="00E62CFB"/>
    <w:rsid w:val="00E755BD"/>
    <w:rsid w:val="00EF1596"/>
    <w:rsid w:val="00F2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734D1"/>
  <w15:docId w15:val="{E20C5023-A98C-458D-9553-0976FFB3A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595959" w:themeColor="text1" w:themeTint="A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800" w:after="40" w:line="240" w:lineRule="auto"/>
      <w:outlineLvl w:val="0"/>
    </w:pPr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4" w:space="1" w:color="4472C4" w:themeColor="accent5"/>
      </w:pBdr>
      <w:spacing w:before="200" w:after="60" w:line="240" w:lineRule="auto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paragraph" w:styleId="ListParagraph">
    <w:name w:val="List Paragraph"/>
    <w:basedOn w:val="Normal"/>
    <w:link w:val="ListParagraphChar"/>
    <w:uiPriority w:val="34"/>
    <w:qFormat/>
    <w:pPr>
      <w:spacing w:after="240" w:line="240" w:lineRule="auto"/>
      <w:ind w:left="720" w:hanging="288"/>
      <w:contextualSpacing/>
    </w:pPr>
    <w:rPr>
      <w:rFonts w:eastAsia="MS Mincho"/>
      <w:color w:val="404040" w:themeColor="text1" w:themeTint="BF"/>
      <w:kern w:val="20"/>
      <w14:ligatures w14:val="standard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eastAsia="MS Mincho"/>
      <w:color w:val="404040" w:themeColor="text1" w:themeTint="BF"/>
      <w:kern w:val="20"/>
      <w14:ligatures w14:val="standar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160" w:line="240" w:lineRule="auto"/>
    </w:pPr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Strong">
    <w:name w:val="Strong"/>
    <w:basedOn w:val="DefaultParagraphFont"/>
    <w:uiPriority w:val="22"/>
    <w:qFormat/>
    <w:rPr>
      <w:b/>
      <w:b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 w:val="0"/>
      <w:iCs w:val="0"/>
      <w:color w:val="4472C4" w:themeColor="accent5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pPr>
      <w:spacing w:after="0" w:line="240" w:lineRule="auto"/>
    </w:pPr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Instructions">
    <w:name w:val="Instructions"/>
    <w:basedOn w:val="Normal"/>
    <w:qFormat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b/>
      <w:bCs/>
      <w:color w:val="auto"/>
      <w:kern w:val="0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Arial" w:eastAsia="MS Mincho" w:hAnsi="Arial" w:cs="Arial"/>
      <w:b/>
      <w:bCs/>
      <w:color w:val="484848"/>
      <w:kern w:val="20"/>
      <w:sz w:val="20"/>
      <w:szCs w:val="20"/>
      <w14:ligatures w14:val="standard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UI">
    <w:name w:val="UI"/>
    <w:basedOn w:val="Normal"/>
    <w:qFormat/>
    <w:rPr>
      <w:b/>
      <w:bCs/>
      <w:color w:val="auto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footer" Target="footer1.xml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hyperlink" Target="http://faucet.ropsten.be:3001/" TargetMode="External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hyperlink" Target="https://ethereum.org" TargetMode="External"/><Relationship Id="rId61" Type="http://schemas.openxmlformats.org/officeDocument/2006/relationships/hyperlink" Target="https://github.com/ethereum" TargetMode="External"/><Relationship Id="rId62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u\AppData\Roaming\Microsoft\Templates\Welcome%20to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12D87-EAD4-40AB-B795-3545114630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71F547-D227-8441-9B07-B56135D89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C:\Users\Dou\AppData\Roaming\Microsoft\Templates\Welcome to Word.dotx</Template>
  <TotalTime>2826</TotalTime>
  <Pages>32</Pages>
  <Words>759</Words>
  <Characters>4331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EthereumWallet</dc:title>
  <dc:creator>Wenyan Qin</dc:creator>
  <cp:keywords/>
  <cp:lastModifiedBy>Microsoft Office User</cp:lastModifiedBy>
  <cp:revision>60</cp:revision>
  <dcterms:created xsi:type="dcterms:W3CDTF">2017-05-09T06:08:00Z</dcterms:created>
  <dcterms:modified xsi:type="dcterms:W3CDTF">2017-05-11T05:46:00Z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